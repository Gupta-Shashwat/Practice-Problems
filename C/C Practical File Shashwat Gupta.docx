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AB5D3" w14:textId="17EF34E9" w:rsidR="000C53A4" w:rsidRDefault="000C53A4" w:rsidP="00630043">
      <w:pPr>
        <w:pStyle w:val="Heading1"/>
        <w:jc w:val="center"/>
      </w:pPr>
      <w:r w:rsidRPr="007F7CB2">
        <w:t>BACHELOR OF TECHNOLOGY</w:t>
      </w:r>
    </w:p>
    <w:p w14:paraId="4ECD9B25" w14:textId="77777777" w:rsidR="00E80060" w:rsidRPr="00E80060" w:rsidRDefault="00E80060" w:rsidP="00E80060"/>
    <w:p w14:paraId="269E439C" w14:textId="1B0408CC" w:rsidR="000C53A4" w:rsidRPr="008518C3" w:rsidRDefault="008E0A19" w:rsidP="000C53A4">
      <w:pPr>
        <w:jc w:val="center"/>
        <w:rPr>
          <w:rFonts w:ascii="Cambria" w:hAnsi="Cambria"/>
          <w:b/>
          <w:bCs/>
          <w:sz w:val="12"/>
          <w:szCs w:val="12"/>
        </w:rPr>
      </w:pPr>
      <w:bookmarkStart w:id="0" w:name="_Hlk83464756"/>
      <w:bookmarkEnd w:id="0"/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C500D3" wp14:editId="01651044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4535805" cy="516834"/>
                <wp:effectExtent l="0" t="0" r="55245" b="5524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805" cy="5168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E60CA10" w14:textId="23C0419B" w:rsidR="000C53A4" w:rsidRDefault="000C53A4" w:rsidP="008E0A19">
                            <w:pPr>
                              <w:spacing w:before="120" w:after="120"/>
                              <w:jc w:val="center"/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B.Tech. CS&amp;E __B__1st Semester ( _1_ 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C500D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0;margin-top:.3pt;width:357.15pt;height:40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">
                <v:shadow on="t"/>
                <v:textbox>
                  <w:txbxContent>
                    <w:p w14:paraId="3E60CA10" w14:textId="23C0419B" w:rsidR="000C53A4" w:rsidRDefault="000C53A4" w:rsidP="008E0A19">
                      <w:pPr>
                        <w:spacing w:before="120" w:after="120"/>
                        <w:jc w:val="center"/>
                        <w:rPr>
                          <w:rFonts w:asciiTheme="majorHAnsi" w:hAnsiTheme="majorHAnsi"/>
                          <w:b/>
                          <w:sz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>B.Tech. CS&amp;E __B__1st Semester ( _1_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53A4">
        <w:rPr>
          <w:rFonts w:ascii="Cambria" w:hAnsi="Cambria"/>
          <w:b/>
          <w:bCs/>
          <w:sz w:val="32"/>
          <w:szCs w:val="32"/>
        </w:rPr>
        <w:t xml:space="preserve"> </w:t>
      </w:r>
    </w:p>
    <w:p w14:paraId="7E3FC1B1" w14:textId="77777777" w:rsidR="00E80060" w:rsidRPr="00921348" w:rsidRDefault="00E80060" w:rsidP="00921348">
      <w:pPr>
        <w:spacing w:before="240" w:line="240" w:lineRule="auto"/>
        <w:rPr>
          <w:rFonts w:ascii="Cambria" w:hAnsi="Cambria"/>
          <w:b/>
          <w:sz w:val="2"/>
          <w:szCs w:val="2"/>
        </w:rPr>
      </w:pPr>
    </w:p>
    <w:p w14:paraId="5F5E8D04" w14:textId="77777777" w:rsidR="00921348" w:rsidRPr="00921348" w:rsidRDefault="00921348" w:rsidP="008E0A19">
      <w:pPr>
        <w:spacing w:before="240" w:line="240" w:lineRule="auto"/>
        <w:jc w:val="center"/>
        <w:rPr>
          <w:rFonts w:ascii="Cambria" w:hAnsi="Cambria"/>
          <w:b/>
          <w:sz w:val="20"/>
          <w:szCs w:val="18"/>
        </w:rPr>
      </w:pPr>
    </w:p>
    <w:p w14:paraId="0E348375" w14:textId="11B344CA" w:rsidR="000C53A4" w:rsidRDefault="000C53A4" w:rsidP="008E0A19">
      <w:pPr>
        <w:spacing w:before="240" w:line="240" w:lineRule="auto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(</w:t>
      </w:r>
      <w:r w:rsidR="00921348">
        <w:rPr>
          <w:rFonts w:ascii="Cambria" w:hAnsi="Cambria"/>
          <w:b/>
          <w:sz w:val="32"/>
        </w:rPr>
        <w:t xml:space="preserve"> </w:t>
      </w:r>
      <w:r>
        <w:rPr>
          <w:rFonts w:ascii="Cambria" w:hAnsi="Cambria"/>
          <w:b/>
          <w:sz w:val="32"/>
        </w:rPr>
        <w:t>Academic Session – 2021   -  25 )</w:t>
      </w:r>
    </w:p>
    <w:p w14:paraId="5FCBF6D1" w14:textId="4A7DC6CA" w:rsidR="00921348" w:rsidRPr="00921348" w:rsidRDefault="00921348" w:rsidP="008E0A19">
      <w:pPr>
        <w:spacing w:before="240" w:line="240" w:lineRule="auto"/>
        <w:jc w:val="center"/>
        <w:rPr>
          <w:rFonts w:ascii="Cambria" w:hAnsi="Cambria"/>
          <w:b/>
          <w:sz w:val="14"/>
          <w:szCs w:val="10"/>
        </w:rPr>
      </w:pPr>
    </w:p>
    <w:p w14:paraId="5EAA7241" w14:textId="646B7C6F" w:rsidR="00921348" w:rsidRDefault="00921348" w:rsidP="008E0A19">
      <w:pPr>
        <w:spacing w:before="240" w:line="240" w:lineRule="auto"/>
        <w:jc w:val="center"/>
        <w:rPr>
          <w:rFonts w:ascii="Cambria" w:hAnsi="Cambria"/>
          <w:b/>
          <w:sz w:val="32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BD6CF4" wp14:editId="0A91AD55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752340" cy="4326255"/>
                <wp:effectExtent l="0" t="0" r="86360" b="9334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340" cy="4326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63BEB95" w14:textId="77777777" w:rsidR="000C53A4" w:rsidRDefault="000C53A4" w:rsidP="000C53A4">
                            <w:pPr>
                              <w:rPr>
                                <w:b/>
                                <w:sz w:val="2"/>
                              </w:rPr>
                            </w:pPr>
                          </w:p>
                          <w:p w14:paraId="53C99ECD" w14:textId="77777777" w:rsidR="000C53A4" w:rsidRDefault="000C53A4" w:rsidP="000C53A4">
                            <w:pPr>
                              <w:spacing w:before="120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Course Title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>:     Programming in C</w:t>
                            </w:r>
                          </w:p>
                          <w:p w14:paraId="78DDF8FC" w14:textId="47A1BFA0" w:rsidR="000C53A4" w:rsidRDefault="000C53A4" w:rsidP="000C53A4">
                            <w:pPr>
                              <w:spacing w:before="120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Course Code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>:     ES202</w:t>
                            </w:r>
                          </w:p>
                          <w:p w14:paraId="76A5C591" w14:textId="2029DC15" w:rsidR="000C53A4" w:rsidRDefault="000C53A4" w:rsidP="000C53A4">
                            <w:pPr>
                              <w:spacing w:before="120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Enrollment No.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    </w:t>
                            </w:r>
                            <w:r w:rsidR="003B2C6A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A7605221071</w:t>
                            </w:r>
                          </w:p>
                          <w:p w14:paraId="50994CC7" w14:textId="577C9C23" w:rsidR="000C53A4" w:rsidRDefault="000C53A4" w:rsidP="000C53A4">
                            <w:pPr>
                              <w:spacing w:before="120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Name of Student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>:     Shashwat Gupta</w:t>
                            </w:r>
                          </w:p>
                          <w:p w14:paraId="242346EF" w14:textId="2BDBA11B" w:rsidR="000C53A4" w:rsidRDefault="000C53A4" w:rsidP="000C53A4">
                            <w:pPr>
                              <w:spacing w:before="120"/>
                              <w:rPr>
                                <w:rFonts w:ascii="Cambria" w:hAnsi="Cambria"/>
                                <w:b/>
                                <w:sz w:val="3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Date of Submission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 </w:t>
                            </w:r>
                            <w:r w:rsidR="00E80060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Cambria" w:hAnsi="Cambria"/>
                                <w:b/>
                                <w:sz w:val="32"/>
                              </w:rPr>
                              <w:t>__ __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/ </w:t>
                            </w:r>
                            <w:r>
                              <w:rPr>
                                <w:rFonts w:ascii="Cambria" w:hAnsi="Cambria"/>
                                <w:b/>
                                <w:sz w:val="32"/>
                              </w:rPr>
                              <w:t>__ __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/</w:t>
                            </w:r>
                            <w:r>
                              <w:rPr>
                                <w:rFonts w:ascii="Cambria" w:hAnsi="Cambria"/>
                                <w:b/>
                                <w:sz w:val="32"/>
                              </w:rPr>
                              <w:t>__ __ __ __</w:t>
                            </w:r>
                          </w:p>
                          <w:p w14:paraId="58C0AB51" w14:textId="23412C8D" w:rsidR="000C53A4" w:rsidRPr="000C53A4" w:rsidRDefault="000C53A4" w:rsidP="000C53A4">
                            <w:pPr>
                              <w:spacing w:before="120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Signature of Student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>:</w:t>
                            </w:r>
                          </w:p>
                          <w:p w14:paraId="4BFCEFDE" w14:textId="1656E562" w:rsidR="000C53A4" w:rsidRPr="000C53A4" w:rsidRDefault="000C53A4" w:rsidP="000C53A4">
                            <w:pP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Grade/Marks Obtained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</w:p>
                          <w:p w14:paraId="418B014C" w14:textId="77777777" w:rsidR="000C53A4" w:rsidRDefault="000C53A4" w:rsidP="000C53A4">
                            <w:pP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Faculty Name &amp; Signature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ab/>
                              <w:t>:</w:t>
                            </w:r>
                          </w:p>
                          <w:p w14:paraId="0CBD9ECC" w14:textId="77777777" w:rsidR="000C53A4" w:rsidRDefault="000C53A4" w:rsidP="000C53A4">
                            <w:pPr>
                              <w:rPr>
                                <w:sz w:val="2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D6CF4" id="Text Box 15" o:spid="_x0000_s1027" type="#_x0000_t202" style="position:absolute;left:0;text-align:left;margin-left:0;margin-top:.65pt;width:374.2pt;height:340.6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">
                <v:shadow on="t" opacity=".5" offset="6pt,6pt"/>
                <v:textbox>
                  <w:txbxContent>
                    <w:p w14:paraId="563BEB95" w14:textId="77777777" w:rsidR="000C53A4" w:rsidRDefault="000C53A4" w:rsidP="000C53A4">
                      <w:pPr>
                        <w:rPr>
                          <w:b/>
                          <w:sz w:val="2"/>
                        </w:rPr>
                      </w:pPr>
                    </w:p>
                    <w:p w14:paraId="53C99ECD" w14:textId="77777777" w:rsidR="000C53A4" w:rsidRDefault="000C53A4" w:rsidP="000C53A4">
                      <w:pPr>
                        <w:spacing w:before="120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Course Title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>:     Programming in C</w:t>
                      </w:r>
                    </w:p>
                    <w:p w14:paraId="78DDF8FC" w14:textId="47A1BFA0" w:rsidR="000C53A4" w:rsidRDefault="000C53A4" w:rsidP="000C53A4">
                      <w:pPr>
                        <w:spacing w:before="120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Course Code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>:     ES202</w:t>
                      </w:r>
                    </w:p>
                    <w:p w14:paraId="76A5C591" w14:textId="2029DC15" w:rsidR="000C53A4" w:rsidRDefault="000C53A4" w:rsidP="000C53A4">
                      <w:pPr>
                        <w:spacing w:before="120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Enrollment No.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 xml:space="preserve">:     </w:t>
                      </w:r>
                      <w:r w:rsidR="003B2C6A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A7605221071</w:t>
                      </w:r>
                    </w:p>
                    <w:p w14:paraId="50994CC7" w14:textId="577C9C23" w:rsidR="000C53A4" w:rsidRDefault="000C53A4" w:rsidP="000C53A4">
                      <w:pPr>
                        <w:spacing w:before="120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Name of Student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>:     Shashwat Gupta</w:t>
                      </w:r>
                    </w:p>
                    <w:p w14:paraId="242346EF" w14:textId="2BDBA11B" w:rsidR="000C53A4" w:rsidRDefault="000C53A4" w:rsidP="000C53A4">
                      <w:pPr>
                        <w:spacing w:before="120"/>
                        <w:rPr>
                          <w:rFonts w:ascii="Cambria" w:hAnsi="Cambria"/>
                          <w:b/>
                          <w:sz w:val="3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Date of Submission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 xml:space="preserve">:  </w:t>
                      </w:r>
                      <w:r w:rsidR="00E80060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Cambria" w:hAnsi="Cambria"/>
                          <w:b/>
                          <w:sz w:val="32"/>
                        </w:rPr>
                        <w:t>__ __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/ </w:t>
                      </w:r>
                      <w:r>
                        <w:rPr>
                          <w:rFonts w:ascii="Cambria" w:hAnsi="Cambria"/>
                          <w:b/>
                          <w:sz w:val="32"/>
                        </w:rPr>
                        <w:t>__ __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/</w:t>
                      </w:r>
                      <w:r>
                        <w:rPr>
                          <w:rFonts w:ascii="Cambria" w:hAnsi="Cambria"/>
                          <w:b/>
                          <w:sz w:val="32"/>
                        </w:rPr>
                        <w:t>__ __ __ __</w:t>
                      </w:r>
                    </w:p>
                    <w:p w14:paraId="58C0AB51" w14:textId="23412C8D" w:rsidR="000C53A4" w:rsidRPr="000C53A4" w:rsidRDefault="000C53A4" w:rsidP="000C53A4">
                      <w:pPr>
                        <w:spacing w:before="120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Signature of Student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>:</w:t>
                      </w:r>
                    </w:p>
                    <w:p w14:paraId="4BFCEFDE" w14:textId="1656E562" w:rsidR="000C53A4" w:rsidRPr="000C53A4" w:rsidRDefault="000C53A4" w:rsidP="000C53A4">
                      <w:pP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Grade/Marks Obtained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 xml:space="preserve">: </w:t>
                      </w:r>
                    </w:p>
                    <w:p w14:paraId="418B014C" w14:textId="77777777" w:rsidR="000C53A4" w:rsidRDefault="000C53A4" w:rsidP="000C53A4">
                      <w:pP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Faculty Name &amp; Signature</w:t>
                      </w: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ab/>
                        <w:t>:</w:t>
                      </w:r>
                    </w:p>
                    <w:p w14:paraId="0CBD9ECC" w14:textId="77777777" w:rsidR="000C53A4" w:rsidRDefault="000C53A4" w:rsidP="000C53A4">
                      <w:pPr>
                        <w:rPr>
                          <w:sz w:val="20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9DD21C" w14:textId="77777777" w:rsidR="00921348" w:rsidRDefault="00921348" w:rsidP="008E0A19">
      <w:pPr>
        <w:spacing w:before="240" w:line="240" w:lineRule="auto"/>
        <w:jc w:val="center"/>
        <w:rPr>
          <w:rFonts w:ascii="Cambria" w:hAnsi="Cambria"/>
          <w:b/>
          <w:sz w:val="32"/>
        </w:rPr>
      </w:pPr>
    </w:p>
    <w:p w14:paraId="543F5E6E" w14:textId="77777777" w:rsidR="00921348" w:rsidRPr="008518C3" w:rsidRDefault="00921348" w:rsidP="008E0A19">
      <w:pPr>
        <w:spacing w:before="240" w:line="240" w:lineRule="auto"/>
        <w:jc w:val="center"/>
        <w:rPr>
          <w:rFonts w:ascii="Cambria" w:hAnsi="Cambria"/>
          <w:b/>
          <w:sz w:val="32"/>
        </w:rPr>
      </w:pPr>
    </w:p>
    <w:p w14:paraId="0FA3DEE6" w14:textId="6F82D414" w:rsidR="000C53A4" w:rsidRDefault="000C53A4" w:rsidP="000C53A4">
      <w:pPr>
        <w:ind w:left="2160"/>
        <w:rPr>
          <w:rFonts w:ascii="Cambria" w:hAnsi="Cambria"/>
          <w:b/>
        </w:rPr>
      </w:pPr>
      <w:r>
        <w:rPr>
          <w:rFonts w:ascii="Cambria" w:hAnsi="Cambria"/>
          <w:b/>
        </w:rPr>
        <w:t xml:space="preserve">     </w:t>
      </w:r>
    </w:p>
    <w:p w14:paraId="1CAAC44C" w14:textId="4D0A4C20" w:rsidR="000C53A4" w:rsidRDefault="000C53A4" w:rsidP="000C53A4">
      <w:pPr>
        <w:rPr>
          <w:rFonts w:ascii="Cambria" w:hAnsi="Cambria"/>
          <w:b/>
        </w:rPr>
      </w:pPr>
      <w:r>
        <w:rPr>
          <w:rFonts w:ascii="Cambria" w:hAnsi="Cambria"/>
          <w:b/>
        </w:rPr>
        <w:t xml:space="preserve">                                                </w:t>
      </w:r>
    </w:p>
    <w:p w14:paraId="5E394790" w14:textId="77777777" w:rsidR="000C53A4" w:rsidRDefault="000C53A4" w:rsidP="000C53A4">
      <w:pPr>
        <w:ind w:left="2160"/>
        <w:rPr>
          <w:rFonts w:ascii="Cambria" w:hAnsi="Cambria"/>
          <w:b/>
        </w:rPr>
      </w:pPr>
      <w:r>
        <w:rPr>
          <w:rFonts w:ascii="Cambria" w:hAnsi="Cambria"/>
          <w:b/>
        </w:rPr>
        <w:t xml:space="preserve">        </w:t>
      </w:r>
    </w:p>
    <w:p w14:paraId="567B42BE" w14:textId="77777777" w:rsidR="000C53A4" w:rsidRDefault="000C53A4" w:rsidP="000C53A4">
      <w:pPr>
        <w:jc w:val="center"/>
        <w:rPr>
          <w:rFonts w:ascii="Cambria" w:hAnsi="Cambria"/>
          <w:b/>
          <w:sz w:val="22"/>
        </w:rPr>
      </w:pPr>
    </w:p>
    <w:p w14:paraId="51BC4E49" w14:textId="77777777" w:rsidR="000C53A4" w:rsidRDefault="000C53A4" w:rsidP="000C53A4">
      <w:pPr>
        <w:jc w:val="center"/>
        <w:rPr>
          <w:rFonts w:ascii="Cambria" w:hAnsi="Cambria"/>
          <w:b/>
        </w:rPr>
      </w:pPr>
    </w:p>
    <w:p w14:paraId="40142980" w14:textId="77777777" w:rsidR="000C53A4" w:rsidRDefault="000C53A4" w:rsidP="000C53A4">
      <w:pPr>
        <w:jc w:val="center"/>
        <w:rPr>
          <w:rFonts w:ascii="Cambria" w:hAnsi="Cambria"/>
          <w:b/>
        </w:rPr>
      </w:pPr>
    </w:p>
    <w:p w14:paraId="0BEE60FA" w14:textId="0EC6CB58" w:rsidR="000C53A4" w:rsidRDefault="000C53A4" w:rsidP="000C53A4">
      <w:pPr>
        <w:ind w:firstLine="720"/>
        <w:jc w:val="center"/>
        <w:rPr>
          <w:rFonts w:ascii="Cambria" w:hAnsi="Cambria"/>
          <w:b/>
        </w:rPr>
      </w:pPr>
    </w:p>
    <w:p w14:paraId="7B73A237" w14:textId="1E23217A" w:rsidR="00296C09" w:rsidRDefault="00296C09" w:rsidP="000C53A4">
      <w:pPr>
        <w:ind w:firstLine="720"/>
        <w:jc w:val="center"/>
        <w:rPr>
          <w:rFonts w:ascii="Cambria" w:hAnsi="Cambria"/>
          <w:b/>
        </w:rPr>
      </w:pPr>
    </w:p>
    <w:p w14:paraId="2AF3020F" w14:textId="77777777" w:rsidR="00E80060" w:rsidRDefault="00E80060" w:rsidP="008518C3">
      <w:pPr>
        <w:pStyle w:val="Header"/>
        <w:jc w:val="center"/>
        <w:rPr>
          <w:b/>
        </w:rPr>
      </w:pPr>
    </w:p>
    <w:p w14:paraId="53C3C1D0" w14:textId="77777777" w:rsidR="00E80060" w:rsidRDefault="00E80060" w:rsidP="008518C3">
      <w:pPr>
        <w:pStyle w:val="Header"/>
        <w:jc w:val="center"/>
        <w:rPr>
          <w:b/>
        </w:rPr>
      </w:pPr>
    </w:p>
    <w:p w14:paraId="221A4221" w14:textId="307A02A2" w:rsidR="00882877" w:rsidRDefault="00882877" w:rsidP="008518C3">
      <w:pPr>
        <w:pStyle w:val="Header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775ED38" wp14:editId="3B101EB5">
            <wp:extent cx="786765" cy="914400"/>
            <wp:effectExtent l="0" t="0" r="0" b="0"/>
            <wp:docPr id="12" name="Picture 12" descr="Image result for am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amit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BC16" w14:textId="77777777" w:rsidR="00882877" w:rsidRDefault="00882877" w:rsidP="00882877">
      <w:pPr>
        <w:pStyle w:val="Header"/>
        <w:jc w:val="center"/>
        <w:rPr>
          <w:rFonts w:ascii="Cambria" w:hAnsi="Cambria"/>
          <w:sz w:val="10"/>
        </w:rPr>
      </w:pPr>
    </w:p>
    <w:p w14:paraId="7AA7787F" w14:textId="77777777" w:rsidR="00882877" w:rsidRDefault="00882877" w:rsidP="00882877">
      <w:pPr>
        <w:pStyle w:val="Header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Department of Computer Science &amp; Engineering</w:t>
      </w:r>
    </w:p>
    <w:p w14:paraId="05C69E8B" w14:textId="77777777" w:rsidR="00882877" w:rsidRDefault="00882877" w:rsidP="00882877">
      <w:pPr>
        <w:pStyle w:val="Header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Amity School of Engineering &amp; Technology</w:t>
      </w:r>
    </w:p>
    <w:p w14:paraId="007A9EAE" w14:textId="7268ACBA" w:rsidR="00882877" w:rsidRDefault="00882877" w:rsidP="008518C3">
      <w:pPr>
        <w:pStyle w:val="Header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Amity University, Lucknow Campus</w:t>
      </w:r>
    </w:p>
    <w:p w14:paraId="34B75315" w14:textId="77777777" w:rsidR="008518C3" w:rsidRPr="008518C3" w:rsidRDefault="008518C3" w:rsidP="008518C3">
      <w:pPr>
        <w:pStyle w:val="Header"/>
        <w:jc w:val="center"/>
        <w:rPr>
          <w:rFonts w:ascii="Cambria" w:hAnsi="Cambria"/>
          <w:sz w:val="12"/>
          <w:szCs w:val="10"/>
        </w:rPr>
      </w:pPr>
    </w:p>
    <w:p w14:paraId="5E42DA27" w14:textId="25467152" w:rsidR="007F7CB2" w:rsidRPr="008518C3" w:rsidRDefault="00882877" w:rsidP="003E544D">
      <w:pPr>
        <w:spacing w:after="240" w:line="240" w:lineRule="auto"/>
        <w:jc w:val="center"/>
        <w:rPr>
          <w:rFonts w:ascii="Times New Roman" w:hAnsi="Times New Roman"/>
          <w:b/>
          <w:sz w:val="52"/>
          <w:szCs w:val="52"/>
        </w:rPr>
      </w:pPr>
      <w:r w:rsidRPr="007F7CB2">
        <w:rPr>
          <w:rFonts w:ascii="Times New Roman" w:hAnsi="Times New Roman"/>
          <w:b/>
          <w:sz w:val="52"/>
          <w:szCs w:val="52"/>
        </w:rPr>
        <w:t>Index</w:t>
      </w:r>
    </w:p>
    <w:tbl>
      <w:tblPr>
        <w:tblW w:w="10890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5940"/>
        <w:gridCol w:w="1710"/>
        <w:gridCol w:w="990"/>
        <w:gridCol w:w="1260"/>
      </w:tblGrid>
      <w:tr w:rsidR="00882877" w14:paraId="2BD1703E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85614" w14:textId="29E08476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  <w:szCs w:val="22"/>
              </w:rPr>
            </w:pPr>
            <w:r>
              <w:rPr>
                <w:rFonts w:ascii="Times New Roman" w:hAnsi="Times New Roman"/>
                <w:sz w:val="32"/>
              </w:rPr>
              <w:t>S.No</w:t>
            </w:r>
            <w:r w:rsidR="008518C3">
              <w:rPr>
                <w:rFonts w:ascii="Times New Roman" w:hAnsi="Times New Roman"/>
                <w:sz w:val="32"/>
              </w:rPr>
              <w:t>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E6B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                         PROGRAMS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14C05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6AB5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Sign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06437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Remark</w:t>
            </w:r>
          </w:p>
        </w:tc>
      </w:tr>
      <w:tr w:rsidR="00882877" w14:paraId="6247B875" w14:textId="77777777" w:rsidTr="00E84F99">
        <w:trPr>
          <w:trHeight w:val="152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BCCD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F526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two numbers and print their sum.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895D4" w14:textId="5D16508E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21/09/2021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8B52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9F8BA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75F7DFB9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C45E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1CB30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Input principle amount, rate and time and calculate S.I.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CD36C" w14:textId="7300319F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21/09/2021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787B0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D4048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628216AA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EA6AE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D3F66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length and breadth and calculate area of rectangle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5EBE4" w14:textId="69BA8E23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21/09/2021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80B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2C23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080C2180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C71A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4.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74E6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the side and calculate area of square.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E9C35" w14:textId="26B1FAB7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21/09/2021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B727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26D6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09854335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DE27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5.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7086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radius and calculate area and circumference of circle.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AA206" w14:textId="1593DDD9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21/09/2021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6A00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5792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25A429B5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FF5A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6.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0311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base and height and calculate area of triangle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7C08F" w14:textId="4EE71BE5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</w:t>
            </w:r>
            <w:r>
              <w:rPr>
                <w:rFonts w:ascii="Times New Roman" w:hAnsi="Times New Roman"/>
                <w:sz w:val="32"/>
              </w:rPr>
              <w:t>8</w:t>
            </w:r>
            <w:r>
              <w:rPr>
                <w:rFonts w:ascii="Times New Roman" w:hAnsi="Times New Roman"/>
                <w:sz w:val="32"/>
              </w:rPr>
              <w:t>/09/2021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2DDD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4EA7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3669473F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C100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7.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8D1FA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If Basic salary is input through keyboard write a program to calculate gross salary. Where,</w:t>
            </w:r>
          </w:p>
          <w:p w14:paraId="7C7C2767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 da is 10% of bs.</w:t>
            </w:r>
          </w:p>
          <w:p w14:paraId="4200947A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 ta is 12% of bs.</w:t>
            </w:r>
          </w:p>
          <w:p w14:paraId="2B4CE21D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 hra is 10% of bs.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B4B8D" w14:textId="20038D49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28/09/2021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31F8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FD77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537BE644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F080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8.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49E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temperature in Fahrenheit and convert into Celsius.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73BFE" w14:textId="51551FAD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28/09/2021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82F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F570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25F95A33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D967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lastRenderedPageBreak/>
              <w:t>9.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161C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two numbers and swap them.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5C13" w14:textId="1F5938AF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28/09/2021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608B6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916B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15D4C7A4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629B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10.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9A56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5 digit numbers and calculate sum of its digits.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F94B5" w14:textId="113E957B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05</w:t>
            </w:r>
            <w:r>
              <w:rPr>
                <w:rFonts w:ascii="Times New Roman" w:hAnsi="Times New Roman"/>
                <w:sz w:val="32"/>
              </w:rPr>
              <w:t>/</w:t>
            </w:r>
            <w:r>
              <w:rPr>
                <w:rFonts w:ascii="Times New Roman" w:hAnsi="Times New Roman"/>
                <w:sz w:val="32"/>
              </w:rPr>
              <w:t>10</w:t>
            </w:r>
            <w:r>
              <w:rPr>
                <w:rFonts w:ascii="Times New Roman" w:hAnsi="Times New Roman"/>
                <w:sz w:val="32"/>
              </w:rPr>
              <w:t>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8B7D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EBD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33D92296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B8FF5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11.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E786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two numbers and print the greater number.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CFAEE" w14:textId="316BC4E2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05/10/2021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3403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29FCD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58F25AB7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0A74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12.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EA7B7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a number and check if it is even or odd.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4C52F" w14:textId="6942B48A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05/10/2021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D94A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BEEB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5465D2C6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F1610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13.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601E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a number and check if it is Armstrong.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A45DA" w14:textId="3F15073F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05/10/2021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685B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4052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0DAC0850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3E59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14.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B049A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Display reverse of a number.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C7DBB" w14:textId="03194E10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12/10/2021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05D7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E01E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0706D976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78F2D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15.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C67F8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a number and check if it is palindrome or not.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D7EE5" w14:textId="69F31915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12/10/2021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9DCF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E343D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6A6E5C91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13A6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16.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AD756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Generate Fibonacci series.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3EE7D" w14:textId="5B54F12B" w:rsidR="00882877" w:rsidRDefault="0000169C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12/10/2021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0E8C8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F236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6A4F4358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2165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17.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F13FE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Display pattern below</w:t>
            </w:r>
          </w:p>
          <w:p w14:paraId="082EC6B3" w14:textId="25E8D463" w:rsidR="00882877" w:rsidRDefault="0096284C" w:rsidP="008518C3">
            <w:pPr>
              <w:spacing w:after="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  <w:r w:rsidR="00882877">
              <w:rPr>
                <w:rFonts w:ascii="Times New Roman" w:hAnsi="Times New Roman"/>
                <w:sz w:val="32"/>
              </w:rPr>
              <w:t>*</w:t>
            </w:r>
          </w:p>
          <w:p w14:paraId="05898930" w14:textId="77777777" w:rsidR="00882877" w:rsidRDefault="00882877" w:rsidP="008518C3">
            <w:pPr>
              <w:spacing w:after="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**</w:t>
            </w:r>
          </w:p>
          <w:p w14:paraId="0860A6D8" w14:textId="77777777" w:rsidR="00882877" w:rsidRDefault="00882877" w:rsidP="008518C3">
            <w:pPr>
              <w:spacing w:after="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***</w:t>
            </w:r>
          </w:p>
          <w:p w14:paraId="7EED6CFA" w14:textId="77777777" w:rsidR="00882877" w:rsidRDefault="00882877" w:rsidP="008518C3">
            <w:pPr>
              <w:spacing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****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C215" w14:textId="6BBDCC0E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19/10/2021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484DC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9AEAE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40FA281A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76F3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18.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19E0A" w14:textId="02AF3A47" w:rsidR="00882877" w:rsidRDefault="00E80060" w:rsidP="008518C3">
            <w:pPr>
              <w:spacing w:after="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  <w:r w:rsidR="00882877">
              <w:rPr>
                <w:rFonts w:ascii="Times New Roman" w:hAnsi="Times New Roman"/>
                <w:sz w:val="32"/>
              </w:rPr>
              <w:t>1</w:t>
            </w:r>
          </w:p>
          <w:p w14:paraId="20A8CD90" w14:textId="175B5484" w:rsidR="00882877" w:rsidRDefault="00E80060" w:rsidP="008518C3">
            <w:pPr>
              <w:spacing w:after="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  <w:r w:rsidR="00882877">
              <w:rPr>
                <w:rFonts w:ascii="Times New Roman" w:hAnsi="Times New Roman"/>
                <w:sz w:val="32"/>
              </w:rPr>
              <w:t>12</w:t>
            </w:r>
          </w:p>
          <w:p w14:paraId="06E2BE52" w14:textId="25C61191" w:rsidR="00882877" w:rsidRDefault="00E80060" w:rsidP="008518C3">
            <w:pPr>
              <w:spacing w:after="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  <w:r w:rsidR="00882877">
              <w:rPr>
                <w:rFonts w:ascii="Times New Roman" w:hAnsi="Times New Roman"/>
                <w:sz w:val="32"/>
              </w:rPr>
              <w:t>123</w:t>
            </w:r>
          </w:p>
          <w:p w14:paraId="43ABFB53" w14:textId="3A9CA857" w:rsidR="00882877" w:rsidRDefault="00E80060" w:rsidP="008518C3">
            <w:pPr>
              <w:spacing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  <w:r w:rsidR="00882877">
              <w:rPr>
                <w:rFonts w:ascii="Times New Roman" w:hAnsi="Times New Roman"/>
                <w:sz w:val="32"/>
              </w:rPr>
              <w:t>1234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56716" w14:textId="25012EDE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19/10/2021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78D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93670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2633F8CB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136E0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19.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30983" w14:textId="26F2E215" w:rsidR="00882877" w:rsidRDefault="00E80060" w:rsidP="008518C3">
            <w:pPr>
              <w:spacing w:after="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  <w:r w:rsidR="00882877">
              <w:rPr>
                <w:rFonts w:ascii="Times New Roman" w:hAnsi="Times New Roman"/>
                <w:sz w:val="32"/>
              </w:rPr>
              <w:t>****</w:t>
            </w:r>
          </w:p>
          <w:p w14:paraId="6D90D422" w14:textId="4ED7F640" w:rsidR="00882877" w:rsidRDefault="00882877" w:rsidP="008518C3">
            <w:pPr>
              <w:spacing w:after="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  <w:r w:rsidR="00E80060">
              <w:rPr>
                <w:rFonts w:ascii="Times New Roman" w:hAnsi="Times New Roman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***</w:t>
            </w:r>
          </w:p>
          <w:p w14:paraId="68270BC5" w14:textId="4E0EDF0C" w:rsidR="00882877" w:rsidRDefault="00882877" w:rsidP="008518C3">
            <w:pPr>
              <w:spacing w:after="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 </w:t>
            </w:r>
            <w:r w:rsidR="00E80060">
              <w:rPr>
                <w:rFonts w:ascii="Times New Roman" w:hAnsi="Times New Roman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**</w:t>
            </w:r>
          </w:p>
          <w:p w14:paraId="3CFB624D" w14:textId="2B8FBB7C" w:rsidR="00882877" w:rsidRDefault="00882877" w:rsidP="008518C3">
            <w:pPr>
              <w:spacing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  </w:t>
            </w:r>
            <w:r w:rsidR="00E80060">
              <w:rPr>
                <w:rFonts w:ascii="Times New Roman" w:hAnsi="Times New Roman"/>
                <w:sz w:val="32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 xml:space="preserve">*   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706BB" w14:textId="4FFB2AEE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19/10/2021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9F6D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F9E2D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5687CFD0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C526C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20.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2C86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Input an alphabet and check it is vowel or not.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023F1" w14:textId="7B2D060A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26/10/2021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F915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6B62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2AA5CE0A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C34E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lastRenderedPageBreak/>
              <w:t>21.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5962C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Design a calculator.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EE82E" w14:textId="75AC233E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</w:t>
            </w:r>
            <w:r>
              <w:rPr>
                <w:rFonts w:ascii="Times New Roman" w:hAnsi="Times New Roman"/>
                <w:sz w:val="32"/>
              </w:rPr>
              <w:t>6/10/2021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E108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C6FB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535C3E36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E2F5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22. 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A46E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Input the marks and print the remarks.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E5419" w14:textId="11C7745B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</w:t>
            </w:r>
            <w:r>
              <w:rPr>
                <w:rFonts w:ascii="Times New Roman" w:hAnsi="Times New Roman"/>
                <w:sz w:val="32"/>
              </w:rPr>
              <w:t>6/10/2021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D108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110BE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618CF834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B7AC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23.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0F7C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enter three number and find Largest among 3 numbers.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BEBED" w14:textId="57B94F1D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02/11/2021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6C1C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5EC7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06B87039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C977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24.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FCD9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 to find Average of the elements of an array.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01C1D" w14:textId="6C7F0A72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02/11/2021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345BA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6A518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19552B77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600C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25.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32AD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to find Largest element of an array.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CD7CF" w14:textId="36661B5B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09/11/2021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0C8C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E238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02BA86A1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123A8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26.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1E36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Linear search.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E04E4" w14:textId="57363B64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09/11/2021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7F3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21E8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6C9072FA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B8795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27.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D48B5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input two array and Merge.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B0F9C" w14:textId="5C2AFDA6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09/11/2021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2B4ED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DF76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5C8C77CD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7DB1A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28.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D7625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Selection sort.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A5377" w14:textId="751CCE5A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16/11/2021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0D6E5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0E0C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3B62BBCE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CEC30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29.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DA975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Bubble sort.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AB3F0" w14:textId="5760C2C7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16/11/2021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5CE2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1E74A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6A22F649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B90F8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30.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570B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Insertion sort.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197D7" w14:textId="2FC5F699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23</w:t>
            </w:r>
            <w:r>
              <w:rPr>
                <w:rFonts w:ascii="Times New Roman" w:hAnsi="Times New Roman"/>
                <w:sz w:val="32"/>
              </w:rPr>
              <w:t>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ABCB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5A4E0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62FF6120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F4607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31.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E6FE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Binary search.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6F5D0" w14:textId="4DE7C7C7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23/11/2021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0F5B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6BEE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59198649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F66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32.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25E8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Sum of two matrices.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03E39" w14:textId="2994ED12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23/11/2021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FF5DC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7DB00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430AF205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7EF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33.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027B7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Product of two matrices.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5F7C" w14:textId="4142DB3C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30</w:t>
            </w:r>
            <w:r>
              <w:rPr>
                <w:rFonts w:ascii="Times New Roman" w:hAnsi="Times New Roman"/>
                <w:sz w:val="32"/>
              </w:rPr>
              <w:t>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073D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E9E48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31B1B82E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76B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34.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D578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Transpose of a matrix.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430E8" w14:textId="4C69B2E6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30/11/2021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5241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5C70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2CFCD0B0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3859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35.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9CE1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Sum of two numbers using functions.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55F4B" w14:textId="56F3D15A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07</w:t>
            </w:r>
            <w:r>
              <w:rPr>
                <w:rFonts w:ascii="Times New Roman" w:hAnsi="Times New Roman"/>
                <w:sz w:val="32"/>
              </w:rPr>
              <w:t>/1</w:t>
            </w:r>
            <w:r>
              <w:rPr>
                <w:rFonts w:ascii="Times New Roman" w:hAnsi="Times New Roman"/>
                <w:sz w:val="32"/>
              </w:rPr>
              <w:t>2</w:t>
            </w:r>
            <w:r>
              <w:rPr>
                <w:rFonts w:ascii="Times New Roman" w:hAnsi="Times New Roman"/>
                <w:sz w:val="32"/>
              </w:rPr>
              <w:t>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8688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6D16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1FC1FD53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EA91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36.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A615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Swap two numbers using functions.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58CF1" w14:textId="1BBE18F8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07/12/2021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CCBE6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701EF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096EA2BD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02846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lastRenderedPageBreak/>
              <w:t>37.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5FE7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Armstrong number using function.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F604" w14:textId="781AFC09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07/12/2021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0BD70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03E3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080D2C51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5E45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38.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56926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Add two number using call by reference.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F8961" w14:textId="6E3B463D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07/12/2021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3F6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A50DE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7C795DF8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9E6D4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39.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9573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Swap two numbers using call by reference.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2B62A" w14:textId="43728431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14/12/2021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3280D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43671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6BB6D97F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6F9E3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40.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D70FA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Write a program for Sum of digits of a number using function.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F5CC" w14:textId="7ED799C0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14/12/2021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957D2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ADC6B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  <w:tr w:rsidR="00882877" w14:paraId="054BFE38" w14:textId="77777777" w:rsidTr="00E84F99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2DB3D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41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5DC1D" w14:textId="46FDD46A" w:rsidR="00882877" w:rsidRPr="00A834A3" w:rsidRDefault="00882877" w:rsidP="005A6F95">
            <w:pPr>
              <w:shd w:val="clear" w:color="auto" w:fill="FFFFFF"/>
              <w:spacing w:before="120" w:after="120" w:line="240" w:lineRule="auto"/>
              <w:textAlignment w:val="baseline"/>
              <w:outlineLvl w:val="0"/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val="en-IN" w:eastAsia="en-IN"/>
              </w:rPr>
            </w:pPr>
            <w:r>
              <w:rPr>
                <w:rFonts w:ascii="Times New Roman" w:hAnsi="Times New Roman"/>
                <w:sz w:val="32"/>
              </w:rPr>
              <w:t>Write a C</w:t>
            </w:r>
            <w:r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eastAsia="en-IN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program</w:t>
            </w:r>
            <w:r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eastAsia="en-IN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to</w:t>
            </w:r>
            <w:r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eastAsia="en-IN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copy</w:t>
            </w:r>
            <w:r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eastAsia="en-IN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contents</w:t>
            </w:r>
            <w:r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eastAsia="en-IN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of</w:t>
            </w:r>
            <w:r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eastAsia="en-IN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one</w:t>
            </w:r>
            <w:r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eastAsia="en-IN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file</w:t>
            </w:r>
            <w:r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eastAsia="en-IN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to</w:t>
            </w:r>
            <w:r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eastAsia="en-IN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another</w:t>
            </w:r>
            <w:r>
              <w:rPr>
                <w:rFonts w:ascii="Arial" w:eastAsia="Times New Roman" w:hAnsi="Arial" w:cs="Arial"/>
                <w:b/>
                <w:bCs/>
                <w:color w:val="273239"/>
                <w:kern w:val="36"/>
                <w:sz w:val="48"/>
                <w:szCs w:val="48"/>
                <w:lang w:eastAsia="en-IN"/>
              </w:rPr>
              <w:t xml:space="preserve"> </w:t>
            </w:r>
            <w:r>
              <w:rPr>
                <w:rFonts w:ascii="Times New Roman" w:hAnsi="Times New Roman"/>
                <w:sz w:val="32"/>
              </w:rPr>
              <w:t>file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A2A84" w14:textId="37586D09" w:rsidR="00882877" w:rsidRDefault="00DC6504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14/12/2021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DC5AC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52869" w14:textId="77777777" w:rsidR="00882877" w:rsidRDefault="00882877" w:rsidP="005A6F95">
            <w:pPr>
              <w:spacing w:before="120" w:after="120" w:line="240" w:lineRule="auto"/>
              <w:rPr>
                <w:rFonts w:ascii="Times New Roman" w:hAnsi="Times New Roman"/>
                <w:sz w:val="32"/>
              </w:rPr>
            </w:pPr>
          </w:p>
        </w:tc>
      </w:tr>
    </w:tbl>
    <w:p w14:paraId="61DCB560" w14:textId="6B271A1C" w:rsidR="008E0A19" w:rsidRPr="00A834A3" w:rsidRDefault="00882877" w:rsidP="008E0A19">
      <w:pPr>
        <w:spacing w:before="240" w:after="0"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7F7CB2">
        <w:rPr>
          <w:rFonts w:ascii="Times New Roman" w:hAnsi="Times New Roman"/>
          <w:b/>
          <w:sz w:val="40"/>
          <w:szCs w:val="40"/>
        </w:rPr>
        <w:t>Open-Ended Questions</w:t>
      </w:r>
    </w:p>
    <w:tbl>
      <w:tblPr>
        <w:tblW w:w="10890" w:type="dxa"/>
        <w:tblInd w:w="-1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0"/>
        <w:gridCol w:w="5940"/>
        <w:gridCol w:w="1710"/>
        <w:gridCol w:w="990"/>
        <w:gridCol w:w="1260"/>
      </w:tblGrid>
      <w:tr w:rsidR="00A834A3" w14:paraId="009D7608" w14:textId="77777777" w:rsidTr="008518C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2088C" w14:textId="23A87C3B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  <w:szCs w:val="22"/>
              </w:rPr>
            </w:pPr>
            <w:r>
              <w:rPr>
                <w:rFonts w:ascii="Times New Roman" w:hAnsi="Times New Roman"/>
                <w:sz w:val="32"/>
              </w:rPr>
              <w:t>S.No</w:t>
            </w:r>
            <w:r w:rsidR="008518C3">
              <w:rPr>
                <w:rFonts w:ascii="Times New Roman" w:hAnsi="Times New Roman"/>
                <w:sz w:val="32"/>
              </w:rPr>
              <w:t>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EBA4E" w14:textId="77777777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                         PROGRAMS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DF4D7" w14:textId="77777777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69FEB" w14:textId="77777777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Sign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1BC9C" w14:textId="77777777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Remark</w:t>
            </w:r>
          </w:p>
        </w:tc>
      </w:tr>
      <w:tr w:rsidR="00A834A3" w14:paraId="5F26D88D" w14:textId="77777777" w:rsidTr="008518C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84AB3" w14:textId="111C4D22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1.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66668" w14:textId="4B899C38" w:rsidR="00A834A3" w:rsidRPr="00A834A3" w:rsidRDefault="00A834A3" w:rsidP="00E84F99">
            <w:pPr>
              <w:spacing w:before="120" w:after="120"/>
            </w:pPr>
            <w:r w:rsidRPr="008C77EB">
              <w:t>A library charges a fine for every book returned late. For first 5 days fine is  50 paise, for 6-10 days fine is one rupees and above 10 days fine is 5 rupees.  If you return the books after 30 days your membership will be cancelled. Write  a program to accept the number of days the member is late to return the book and display the fine or appropriate message.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7227" w14:textId="7B7C22E8" w:rsidR="00A834A3" w:rsidRDefault="005A6F95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21/12/2021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F4239" w14:textId="77777777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C4885" w14:textId="77777777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</w:p>
        </w:tc>
      </w:tr>
      <w:tr w:rsidR="00A834A3" w14:paraId="0CD3FDCB" w14:textId="77777777" w:rsidTr="008518C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92BE7" w14:textId="05C7BD0A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620A5" w14:textId="24CDE7E6" w:rsidR="00A834A3" w:rsidRPr="00A834A3" w:rsidRDefault="00A834A3" w:rsidP="00E84F99">
            <w:pPr>
              <w:spacing w:before="120" w:after="120"/>
            </w:pPr>
            <w:r>
              <w:t>With the help of an example explain how an array can be passed to a function? Is it possible to send just a single element of the array to a function?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5115" w14:textId="0798AA06" w:rsidR="00A834A3" w:rsidRDefault="005A6F95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21/12/2021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63EC2" w14:textId="77777777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29827" w14:textId="77777777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</w:p>
        </w:tc>
      </w:tr>
      <w:tr w:rsidR="00A834A3" w14:paraId="1BBB8767" w14:textId="77777777" w:rsidTr="008518C3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6AB38" w14:textId="5AABD823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3.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35146" w14:textId="76645F8D" w:rsidR="00A834A3" w:rsidRPr="00A834A3" w:rsidRDefault="00A834A3" w:rsidP="00E84F99">
            <w:pPr>
              <w:spacing w:before="120" w:after="120"/>
            </w:pPr>
            <w:r>
              <w:t>A library charges a fine for every book returned late. For first 5 days fine is  50 paise, for 6-10 days fine is one rupees and above 10 days fine is 5 rupees.  If you return the books after 30 days your membership will be cancelled. Write  a program to accept the number of days the member is late to return the book and display the fine or appropriate message.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19A50" w14:textId="381344BE" w:rsidR="00A834A3" w:rsidRDefault="005A6F95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21/12/2021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9A529" w14:textId="77777777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F548" w14:textId="77777777" w:rsidR="00A834A3" w:rsidRDefault="00A834A3" w:rsidP="00E84F99">
            <w:pPr>
              <w:spacing w:before="120" w:after="120"/>
              <w:rPr>
                <w:rFonts w:ascii="Times New Roman" w:hAnsi="Times New Roman"/>
                <w:sz w:val="32"/>
              </w:rPr>
            </w:pPr>
          </w:p>
        </w:tc>
      </w:tr>
    </w:tbl>
    <w:p w14:paraId="6B6EFBE1" w14:textId="77777777" w:rsidR="008E0A19" w:rsidRDefault="008E0A19">
      <w:pPr>
        <w:pStyle w:val="Title"/>
      </w:pPr>
    </w:p>
    <w:p w14:paraId="68E72BB6" w14:textId="7D8B7E08" w:rsidR="008019BA" w:rsidRDefault="001205C4">
      <w:pPr>
        <w:pStyle w:val="Title"/>
      </w:pPr>
      <w:r>
        <w:lastRenderedPageBreak/>
        <w:t>Program 1</w:t>
      </w:r>
    </w:p>
    <w:p w14:paraId="54F3BFC2" w14:textId="77777777" w:rsidR="0073511A" w:rsidRDefault="0073511A">
      <w:pPr>
        <w:pStyle w:val="Heading1"/>
      </w:pPr>
      <w:r>
        <w:t>Question:</w:t>
      </w:r>
    </w:p>
    <w:p w14:paraId="49A19B4C" w14:textId="77777777" w:rsidR="0073511A" w:rsidRDefault="0073511A" w:rsidP="0073511A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two numbers and print their sum.</w:t>
      </w:r>
    </w:p>
    <w:p w14:paraId="0784E1BA" w14:textId="1D9414EE" w:rsidR="008019BA" w:rsidRDefault="001205C4">
      <w:pPr>
        <w:pStyle w:val="Heading1"/>
      </w:pPr>
      <w:r>
        <w:t>Code:</w:t>
      </w:r>
    </w:p>
    <w:p w14:paraId="6765E240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4AA5A17E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4F313C5C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2EE56A3E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    int a,b;</w:t>
      </w:r>
    </w:p>
    <w:p w14:paraId="322997AD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00ACA8CF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two numbers: \n");</w:t>
      </w:r>
    </w:p>
    <w:p w14:paraId="7AD4C252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    scanf("%d\n%d",&amp;a,&amp;b);</w:t>
      </w:r>
    </w:p>
    <w:p w14:paraId="4F2FBBAD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    printf("The sum of the two numbers is %d",a+b);</w:t>
      </w:r>
    </w:p>
    <w:p w14:paraId="753FB2D6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27BCB787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0DD96C38" w14:textId="77777777" w:rsidR="00877DFD" w:rsidRPr="00877DFD" w:rsidRDefault="00877DFD" w:rsidP="00877D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77DF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5F744981" w14:textId="78AFDC36" w:rsidR="008019BA" w:rsidRDefault="004A21CE" w:rsidP="00047155">
      <w:pPr>
        <w:pStyle w:val="Heading1"/>
      </w:pPr>
      <w:r>
        <w:t>Output:</w:t>
      </w:r>
    </w:p>
    <w:p w14:paraId="38DAE517" w14:textId="66696B51" w:rsidR="00047155" w:rsidRDefault="00047155" w:rsidP="001D2524">
      <w:r w:rsidRPr="006A7179">
        <w:rPr>
          <w:b/>
          <w:bCs/>
          <w:i/>
          <w:iCs/>
          <w:noProof/>
          <w:spacing w:val="5"/>
          <w:sz w:val="52"/>
          <w:szCs w:val="52"/>
        </w:rPr>
        <w:drawing>
          <wp:inline distT="0" distB="0" distL="0" distR="0" wp14:anchorId="3CFA1B18" wp14:editId="4D46AB38">
            <wp:extent cx="6686550" cy="23087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1" t="1096"/>
                    <a:stretch/>
                  </pic:blipFill>
                  <pic:spPr bwMode="auto">
                    <a:xfrm>
                      <a:off x="0" y="0"/>
                      <a:ext cx="6713803" cy="231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3D81F" w14:textId="67C0A972" w:rsidR="001205C4" w:rsidRDefault="001205C4" w:rsidP="001205C4">
      <w:pPr>
        <w:pStyle w:val="Title"/>
      </w:pPr>
      <w:r>
        <w:lastRenderedPageBreak/>
        <w:t xml:space="preserve">Program </w:t>
      </w:r>
      <w:r w:rsidR="00047155">
        <w:t>2</w:t>
      </w:r>
    </w:p>
    <w:p w14:paraId="530C29C3" w14:textId="7BD918E0" w:rsidR="0073511A" w:rsidRDefault="0073511A" w:rsidP="0073511A">
      <w:pPr>
        <w:pStyle w:val="Heading1"/>
      </w:pPr>
      <w:r>
        <w:t>Question:</w:t>
      </w:r>
    </w:p>
    <w:p w14:paraId="529C484D" w14:textId="10FE2526" w:rsidR="00FA3EC0" w:rsidRPr="00FA3EC0" w:rsidRDefault="00FA3EC0" w:rsidP="00FA3EC0">
      <w:r>
        <w:rPr>
          <w:rFonts w:ascii="Times New Roman" w:hAnsi="Times New Roman"/>
          <w:sz w:val="32"/>
        </w:rPr>
        <w:t xml:space="preserve">Input </w:t>
      </w:r>
      <w:r w:rsidR="001C23DE">
        <w:rPr>
          <w:rFonts w:ascii="Times New Roman" w:hAnsi="Times New Roman"/>
          <w:sz w:val="32"/>
        </w:rPr>
        <w:t>principal</w:t>
      </w:r>
      <w:r>
        <w:rPr>
          <w:rFonts w:ascii="Times New Roman" w:hAnsi="Times New Roman"/>
          <w:sz w:val="32"/>
        </w:rPr>
        <w:t xml:space="preserve"> amount, rate and time and calculate S.I.</w:t>
      </w:r>
    </w:p>
    <w:p w14:paraId="4DC6D48F" w14:textId="1A695B98" w:rsidR="001205C4" w:rsidRDefault="001205C4" w:rsidP="001205C4">
      <w:pPr>
        <w:pStyle w:val="Heading1"/>
      </w:pPr>
      <w:r>
        <w:t>Code:</w:t>
      </w:r>
    </w:p>
    <w:p w14:paraId="6D109DCE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3182E544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05A23E3E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3C3A9083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float p,r,t,si;</w:t>
      </w:r>
    </w:p>
    <w:p w14:paraId="2DC6D013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3F29449D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principal amount(in rupees), rate(in percent) and time(in years): \n");</w:t>
      </w:r>
    </w:p>
    <w:p w14:paraId="2D3A2177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scanf("%f\n%f\n%f",&amp;p,&amp;r,&amp;t);</w:t>
      </w:r>
    </w:p>
    <w:p w14:paraId="2A229152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si=p*r*t/100;</w:t>
      </w:r>
    </w:p>
    <w:p w14:paraId="0B2DCE62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printf("The simple interest is Rs. %f",si);</w:t>
      </w:r>
    </w:p>
    <w:p w14:paraId="77534609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50B2CF90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76D1B0BC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38BA32FA" w14:textId="37CDC3BC" w:rsidR="001205C4" w:rsidRDefault="00047155" w:rsidP="00047155">
      <w:pPr>
        <w:pStyle w:val="Heading1"/>
      </w:pPr>
      <w:r>
        <w:t>Output:</w:t>
      </w:r>
    </w:p>
    <w:p w14:paraId="3CB0434D" w14:textId="0A605536" w:rsidR="001205C4" w:rsidRDefault="00047155">
      <w:r w:rsidRPr="00085832">
        <w:rPr>
          <w:rFonts w:cstheme="minorHAnsi"/>
          <w:b/>
          <w:bCs/>
          <w:i/>
          <w:iCs/>
          <w:noProof/>
          <w:sz w:val="52"/>
          <w:szCs w:val="52"/>
        </w:rPr>
        <w:drawing>
          <wp:inline distT="0" distB="0" distL="0" distR="0" wp14:anchorId="3FA50060" wp14:editId="014ED722">
            <wp:extent cx="6680160" cy="210375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" t="600"/>
                    <a:stretch/>
                  </pic:blipFill>
                  <pic:spPr bwMode="auto">
                    <a:xfrm>
                      <a:off x="0" y="0"/>
                      <a:ext cx="6696970" cy="210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1C2F9" w14:textId="70B186D9" w:rsidR="00DC0924" w:rsidRDefault="00DC0924" w:rsidP="00DC0924">
      <w:pPr>
        <w:pStyle w:val="Title"/>
      </w:pPr>
      <w:r>
        <w:lastRenderedPageBreak/>
        <w:t>Program 3</w:t>
      </w:r>
    </w:p>
    <w:p w14:paraId="3A165AFD" w14:textId="48282D3C" w:rsidR="0073511A" w:rsidRDefault="0073511A" w:rsidP="0073511A">
      <w:pPr>
        <w:pStyle w:val="Heading1"/>
      </w:pPr>
      <w:r>
        <w:t>Question:</w:t>
      </w:r>
    </w:p>
    <w:p w14:paraId="485C44CB" w14:textId="3DFFAA2E" w:rsidR="00FA3EC0" w:rsidRPr="00FA3EC0" w:rsidRDefault="00FA3EC0" w:rsidP="00FA3EC0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length and breadth and calculate area of rectangle</w:t>
      </w:r>
    </w:p>
    <w:p w14:paraId="1E88DB6F" w14:textId="3DEB44BF" w:rsidR="001205C4" w:rsidRDefault="00DC0924" w:rsidP="00DC0924">
      <w:pPr>
        <w:pStyle w:val="Heading1"/>
      </w:pPr>
      <w:r>
        <w:t>Code:</w:t>
      </w:r>
    </w:p>
    <w:p w14:paraId="12EFCEB6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14D9DB49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04BE37B8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106C4A2A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float l,b;</w:t>
      </w:r>
    </w:p>
    <w:p w14:paraId="2565E934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51B02F5B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length and breadth of the rectangle: \n");</w:t>
      </w:r>
    </w:p>
    <w:p w14:paraId="6F158A20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scanf("%f\n%f",&amp;l,&amp;b);</w:t>
      </w:r>
    </w:p>
    <w:p w14:paraId="2860E630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printf("The area of the rectangle is %f",l*b);</w:t>
      </w:r>
    </w:p>
    <w:p w14:paraId="286B7CF5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3EA57B5A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6D79F5F2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02EB3D39" w14:textId="37212AC7" w:rsidR="001205C4" w:rsidRDefault="008A55E9" w:rsidP="008A55E9">
      <w:pPr>
        <w:pStyle w:val="Heading1"/>
      </w:pPr>
      <w:r>
        <w:t>Output:</w:t>
      </w:r>
    </w:p>
    <w:p w14:paraId="0E72EDC3" w14:textId="5ECA28CB" w:rsidR="008A55E9" w:rsidRPr="008A55E9" w:rsidRDefault="008A55E9" w:rsidP="008A55E9">
      <w:r w:rsidRPr="008A55E9">
        <w:rPr>
          <w:noProof/>
        </w:rPr>
        <w:drawing>
          <wp:inline distT="0" distB="0" distL="0" distR="0" wp14:anchorId="0C8BD395" wp14:editId="0389F679">
            <wp:extent cx="6696259" cy="19939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6"/>
                    <a:stretch/>
                  </pic:blipFill>
                  <pic:spPr bwMode="auto">
                    <a:xfrm>
                      <a:off x="0" y="0"/>
                      <a:ext cx="6755037" cy="2011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967DD" w14:textId="041F265E" w:rsidR="001205C4" w:rsidRDefault="001205C4" w:rsidP="001205C4"/>
    <w:p w14:paraId="3A0FA962" w14:textId="77777777" w:rsidR="001205C4" w:rsidRDefault="001205C4">
      <w:r>
        <w:br w:type="page"/>
      </w:r>
    </w:p>
    <w:p w14:paraId="15088D3D" w14:textId="6448B0B3" w:rsidR="001205C4" w:rsidRDefault="00ED54FE" w:rsidP="00ED54FE">
      <w:pPr>
        <w:pStyle w:val="Title"/>
      </w:pPr>
      <w:r>
        <w:lastRenderedPageBreak/>
        <w:t>Program 4</w:t>
      </w:r>
    </w:p>
    <w:p w14:paraId="1841264D" w14:textId="1430844D" w:rsidR="0073511A" w:rsidRDefault="0073511A" w:rsidP="0073511A">
      <w:pPr>
        <w:pStyle w:val="Heading1"/>
      </w:pPr>
      <w:r>
        <w:t>Question:</w:t>
      </w:r>
    </w:p>
    <w:p w14:paraId="24502C6E" w14:textId="58E8D74B" w:rsidR="00FA3EC0" w:rsidRPr="00FA3EC0" w:rsidRDefault="00FA3EC0" w:rsidP="00FA3EC0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the side and calculate area of square.</w:t>
      </w:r>
    </w:p>
    <w:p w14:paraId="05802278" w14:textId="77777777" w:rsidR="00ED54FE" w:rsidRDefault="00ED54FE" w:rsidP="00ED54FE">
      <w:pPr>
        <w:pStyle w:val="Heading1"/>
      </w:pPr>
      <w:r w:rsidRPr="00ED54FE">
        <w:t>Code:</w:t>
      </w:r>
      <w:r>
        <w:t xml:space="preserve"> </w:t>
      </w:r>
    </w:p>
    <w:p w14:paraId="78BA6955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2267EC33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07DD1FFF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49212758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float l;</w:t>
      </w:r>
    </w:p>
    <w:p w14:paraId="17EF2D2B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4DA48810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side length of the square: \n");</w:t>
      </w:r>
    </w:p>
    <w:p w14:paraId="3C04A58E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scanf("%f",&amp;l);</w:t>
      </w:r>
    </w:p>
    <w:p w14:paraId="195006F7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printf("The area of the square is %f",l*l);</w:t>
      </w:r>
    </w:p>
    <w:p w14:paraId="2E27E50F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4B8B342F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365DD0B5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6E0F942D" w14:textId="77777777" w:rsidR="0047254A" w:rsidRDefault="00ED54FE" w:rsidP="00ED54FE">
      <w:pPr>
        <w:pStyle w:val="Heading1"/>
        <w:rPr>
          <w:noProof/>
        </w:rPr>
      </w:pPr>
      <w:r>
        <w:t>Output:</w:t>
      </w:r>
      <w:r w:rsidR="0047254A" w:rsidRPr="0047254A">
        <w:rPr>
          <w:noProof/>
        </w:rPr>
        <w:t xml:space="preserve"> </w:t>
      </w:r>
    </w:p>
    <w:p w14:paraId="33F7DAC7" w14:textId="0A16A71A" w:rsidR="001205C4" w:rsidRPr="00ED54FE" w:rsidRDefault="0047254A" w:rsidP="0047254A">
      <w:pPr>
        <w:pStyle w:val="Programstyle"/>
      </w:pPr>
      <w:r w:rsidRPr="009235CA">
        <w:rPr>
          <w:noProof/>
        </w:rPr>
        <w:drawing>
          <wp:inline distT="0" distB="0" distL="0" distR="0" wp14:anchorId="2215451F" wp14:editId="7978562D">
            <wp:extent cx="6697349" cy="212725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6"/>
                    <a:stretch/>
                  </pic:blipFill>
                  <pic:spPr bwMode="auto">
                    <a:xfrm>
                      <a:off x="0" y="0"/>
                      <a:ext cx="6697357" cy="2127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5C4" w:rsidRPr="00ED54FE">
        <w:br w:type="page"/>
      </w:r>
    </w:p>
    <w:p w14:paraId="4693C196" w14:textId="3AAD3C54" w:rsidR="001205C4" w:rsidRDefault="009235CA" w:rsidP="009235CA">
      <w:pPr>
        <w:pStyle w:val="Title"/>
      </w:pPr>
      <w:r>
        <w:lastRenderedPageBreak/>
        <w:t>Program 5</w:t>
      </w:r>
    </w:p>
    <w:p w14:paraId="736383CA" w14:textId="7798463D" w:rsidR="0073511A" w:rsidRDefault="0073511A" w:rsidP="0073511A">
      <w:pPr>
        <w:pStyle w:val="Heading1"/>
      </w:pPr>
      <w:r>
        <w:t>Question:</w:t>
      </w:r>
    </w:p>
    <w:p w14:paraId="27CB84E1" w14:textId="1D2F69EE" w:rsidR="00FA3EC0" w:rsidRPr="00FA3EC0" w:rsidRDefault="00FA3EC0" w:rsidP="00FA3EC0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radius and calculate area and circumference of circle.</w:t>
      </w:r>
    </w:p>
    <w:p w14:paraId="3E68DE23" w14:textId="3F885054" w:rsidR="001205C4" w:rsidRDefault="009235CA" w:rsidP="009235CA">
      <w:pPr>
        <w:pStyle w:val="Heading1"/>
      </w:pPr>
      <w:r>
        <w:t>Code:</w:t>
      </w:r>
    </w:p>
    <w:p w14:paraId="59D99BFF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0C426B8B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6B24682B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6EBD2E0F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float r;</w:t>
      </w:r>
    </w:p>
    <w:p w14:paraId="6A9CD9C7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1E5B8987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radius of the circle: \n");</w:t>
      </w:r>
    </w:p>
    <w:p w14:paraId="38B7B88A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scanf("%f",&amp;r);</w:t>
      </w:r>
    </w:p>
    <w:p w14:paraId="7B2F5E52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printf("The area of the circle is %f and it's circumference is %f",3.14*r*r,2*3.14*r);</w:t>
      </w:r>
    </w:p>
    <w:p w14:paraId="634267F9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059BA2C9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3EC0BF01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6B7E82E6" w14:textId="48594F42" w:rsidR="009235CA" w:rsidRDefault="00E57375" w:rsidP="00E57375">
      <w:pPr>
        <w:pStyle w:val="Heading1"/>
      </w:pPr>
      <w:r>
        <w:t>Output:</w:t>
      </w:r>
    </w:p>
    <w:p w14:paraId="254277DC" w14:textId="06E8569C" w:rsidR="00E57375" w:rsidRPr="00E57375" w:rsidRDefault="0047254A" w:rsidP="00E57375">
      <w:r w:rsidRPr="00E57375">
        <w:rPr>
          <w:noProof/>
        </w:rPr>
        <w:drawing>
          <wp:inline distT="0" distB="0" distL="0" distR="0" wp14:anchorId="1A4F5A05" wp14:editId="4DE69E4C">
            <wp:extent cx="6671796" cy="861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4" r="-1"/>
                    <a:stretch/>
                  </pic:blipFill>
                  <pic:spPr bwMode="auto">
                    <a:xfrm>
                      <a:off x="0" y="0"/>
                      <a:ext cx="6697831" cy="86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0BB7A" w14:textId="38E225AB" w:rsidR="001205C4" w:rsidRDefault="001205C4" w:rsidP="001205C4"/>
    <w:p w14:paraId="56CBEE08" w14:textId="77777777" w:rsidR="001205C4" w:rsidRDefault="001205C4">
      <w:r>
        <w:br w:type="page"/>
      </w:r>
    </w:p>
    <w:p w14:paraId="2B7EC1EB" w14:textId="1F9D2734" w:rsidR="001205C4" w:rsidRDefault="00E57375" w:rsidP="00E57375">
      <w:pPr>
        <w:pStyle w:val="Title"/>
      </w:pPr>
      <w:r>
        <w:lastRenderedPageBreak/>
        <w:t>Program 6</w:t>
      </w:r>
    </w:p>
    <w:p w14:paraId="78BDBCB6" w14:textId="3EFF8C3A" w:rsidR="0073511A" w:rsidRDefault="0073511A" w:rsidP="0073511A">
      <w:pPr>
        <w:pStyle w:val="Heading1"/>
      </w:pPr>
      <w:r>
        <w:t>Question:</w:t>
      </w:r>
    </w:p>
    <w:p w14:paraId="6CB372D2" w14:textId="12922F32" w:rsidR="00FA3EC0" w:rsidRPr="00FA3EC0" w:rsidRDefault="00FA3EC0" w:rsidP="00FA3EC0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base and height and calculate area of triangle</w:t>
      </w:r>
    </w:p>
    <w:p w14:paraId="01DA99AB" w14:textId="69976812" w:rsidR="001205C4" w:rsidRDefault="0042723B" w:rsidP="00E57375">
      <w:pPr>
        <w:pStyle w:val="Heading1"/>
      </w:pPr>
      <w:r>
        <w:t>Code:</w:t>
      </w:r>
    </w:p>
    <w:p w14:paraId="1826EA59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27F92570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1C1DF525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44525828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float b,h;</w:t>
      </w:r>
    </w:p>
    <w:p w14:paraId="260CD235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54E90AFA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base and height of the triangle: \n");</w:t>
      </w:r>
    </w:p>
    <w:p w14:paraId="0B56FCDA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scanf("%f\n%f",&amp;b,&amp;h);</w:t>
      </w:r>
    </w:p>
    <w:p w14:paraId="232EFD7B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printf("Area of the triangle is %f",0.5*b*h);</w:t>
      </w:r>
    </w:p>
    <w:p w14:paraId="5CBF19B2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2A499C7B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6504D3DA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1B78C923" w14:textId="217B5E89" w:rsidR="00652B14" w:rsidRPr="00652B14" w:rsidRDefault="00652B14" w:rsidP="0047254A">
      <w:pPr>
        <w:pStyle w:val="Heading1"/>
      </w:pPr>
      <w:r>
        <w:t>Output:</w:t>
      </w:r>
    </w:p>
    <w:p w14:paraId="4D389B8A" w14:textId="14E672B5" w:rsidR="001205C4" w:rsidRDefault="0047254A" w:rsidP="001205C4">
      <w:r w:rsidRPr="00652B14">
        <w:rPr>
          <w:noProof/>
        </w:rPr>
        <w:drawing>
          <wp:inline distT="0" distB="0" distL="0" distR="0" wp14:anchorId="67CB416C" wp14:editId="18101350">
            <wp:extent cx="6675120" cy="18508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8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5F24" w14:textId="77777777" w:rsidR="001205C4" w:rsidRDefault="001205C4">
      <w:r>
        <w:br w:type="page"/>
      </w:r>
    </w:p>
    <w:p w14:paraId="24C5A09B" w14:textId="722FEEEB" w:rsidR="001205C4" w:rsidRDefault="00652B14" w:rsidP="00652B14">
      <w:pPr>
        <w:pStyle w:val="Title"/>
      </w:pPr>
      <w:r>
        <w:lastRenderedPageBreak/>
        <w:t>Program 7</w:t>
      </w:r>
    </w:p>
    <w:p w14:paraId="15CA5479" w14:textId="0D29495D" w:rsidR="0073511A" w:rsidRDefault="0073511A" w:rsidP="0073511A">
      <w:pPr>
        <w:pStyle w:val="Heading1"/>
      </w:pPr>
      <w:r>
        <w:t>Question:</w:t>
      </w:r>
    </w:p>
    <w:p w14:paraId="162B76EA" w14:textId="3B6BF594" w:rsidR="00FA3EC0" w:rsidRDefault="00FA3EC0" w:rsidP="00FA3EC0">
      <w:pPr>
        <w:spacing w:after="0" w:line="240" w:lineRule="auto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If Basic salary is input through keyboard write a program to calculate gross salary. Where,</w:t>
      </w:r>
    </w:p>
    <w:p w14:paraId="14FD7F2F" w14:textId="1D86E16D" w:rsidR="00FA3EC0" w:rsidRDefault="00FA3EC0" w:rsidP="00FA3EC0">
      <w:pPr>
        <w:spacing w:after="0" w:line="240" w:lineRule="auto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  da is 10% of bs.</w:t>
      </w:r>
    </w:p>
    <w:p w14:paraId="5C04E4B2" w14:textId="77777777" w:rsidR="00FA3EC0" w:rsidRDefault="00FA3EC0" w:rsidP="00FA3EC0">
      <w:pPr>
        <w:spacing w:after="0" w:line="240" w:lineRule="auto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  ta is 12% of bs.</w:t>
      </w:r>
    </w:p>
    <w:p w14:paraId="03F0311B" w14:textId="50EF1CFD" w:rsidR="00FA3EC0" w:rsidRPr="00FA3EC0" w:rsidRDefault="00FA3EC0" w:rsidP="00FA3EC0">
      <w:pPr>
        <w:spacing w:after="0" w:line="240" w:lineRule="auto"/>
      </w:pPr>
      <w:r>
        <w:rPr>
          <w:rFonts w:ascii="Times New Roman" w:hAnsi="Times New Roman"/>
          <w:sz w:val="32"/>
        </w:rPr>
        <w:t xml:space="preserve">  hra is 10% of bs.</w:t>
      </w:r>
    </w:p>
    <w:p w14:paraId="0B461E06" w14:textId="77777777" w:rsidR="00652B14" w:rsidRDefault="00652B14" w:rsidP="00652B14">
      <w:pPr>
        <w:pStyle w:val="Heading1"/>
      </w:pPr>
      <w:r>
        <w:t>Code:</w:t>
      </w:r>
    </w:p>
    <w:p w14:paraId="7A8BC95D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5FB8FC7B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56BAD2B9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5832ED74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float bs,da,ta,hra;</w:t>
      </w:r>
    </w:p>
    <w:p w14:paraId="34CC6AB6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21268D5A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basic salary:\n");</w:t>
      </w:r>
    </w:p>
    <w:p w14:paraId="5F09893D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scanf("%f",&amp;bs);</w:t>
      </w:r>
    </w:p>
    <w:p w14:paraId="0BE2D74F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da=bs*10/100;</w:t>
      </w:r>
    </w:p>
    <w:p w14:paraId="186AA5A1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ta=bs*12/100;</w:t>
      </w:r>
    </w:p>
    <w:p w14:paraId="4E60C03E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hra=bs*10/100;</w:t>
      </w:r>
    </w:p>
    <w:p w14:paraId="70BBF18C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printf("The gross salary is %f",da+ta+hra);</w:t>
      </w:r>
    </w:p>
    <w:p w14:paraId="752E7EB1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13BF4FCE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2D653CEC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5D02B1DC" w14:textId="77777777" w:rsidR="0047254A" w:rsidRDefault="004D389D" w:rsidP="004D389D">
      <w:pPr>
        <w:pStyle w:val="Heading1"/>
      </w:pPr>
      <w:r>
        <w:t>Output:</w:t>
      </w:r>
    </w:p>
    <w:p w14:paraId="39222416" w14:textId="0C09663B" w:rsidR="001205C4" w:rsidRDefault="0047254A" w:rsidP="0047254A">
      <w:pPr>
        <w:pStyle w:val="Programstyle"/>
      </w:pPr>
      <w:r w:rsidRPr="004D389D">
        <w:rPr>
          <w:noProof/>
        </w:rPr>
        <w:drawing>
          <wp:inline distT="0" distB="0" distL="0" distR="0" wp14:anchorId="5FA3ACB0" wp14:editId="65BA23B4">
            <wp:extent cx="5913456" cy="1457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7" b="19824"/>
                    <a:stretch/>
                  </pic:blipFill>
                  <pic:spPr bwMode="auto">
                    <a:xfrm>
                      <a:off x="0" y="0"/>
                      <a:ext cx="6025413" cy="148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5C4">
        <w:br w:type="page"/>
      </w:r>
    </w:p>
    <w:p w14:paraId="1E1B9B63" w14:textId="498BD10A" w:rsidR="001205C4" w:rsidRDefault="004D389D" w:rsidP="004D389D">
      <w:pPr>
        <w:pStyle w:val="Title"/>
      </w:pPr>
      <w:r>
        <w:lastRenderedPageBreak/>
        <w:t>Program 8</w:t>
      </w:r>
    </w:p>
    <w:p w14:paraId="0B530BBB" w14:textId="66EFD970" w:rsidR="0073511A" w:rsidRDefault="0073511A" w:rsidP="0073511A">
      <w:pPr>
        <w:pStyle w:val="Heading1"/>
      </w:pPr>
      <w:r>
        <w:t>Question:</w:t>
      </w:r>
    </w:p>
    <w:p w14:paraId="1A758FF5" w14:textId="53646CE2" w:rsidR="00FA3EC0" w:rsidRPr="00FA3EC0" w:rsidRDefault="00FA3EC0" w:rsidP="00FA3EC0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Input temperature in Fahrenheit and convert into Celsius.</w:t>
      </w:r>
    </w:p>
    <w:p w14:paraId="6FFD4FC3" w14:textId="77777777" w:rsidR="004D389D" w:rsidRDefault="004D389D" w:rsidP="004D389D">
      <w:pPr>
        <w:pStyle w:val="Heading1"/>
      </w:pPr>
      <w:r>
        <w:t>Code:</w:t>
      </w:r>
    </w:p>
    <w:p w14:paraId="62EF469F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1075312F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7AEC8F5E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60450B4C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float f,c;</w:t>
      </w:r>
    </w:p>
    <w:p w14:paraId="53CF5014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533FF791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temperature in Fahrenheit:\n");</w:t>
      </w:r>
    </w:p>
    <w:p w14:paraId="58094985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scanf("%f",&amp;f);</w:t>
      </w:r>
    </w:p>
    <w:p w14:paraId="775656F8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c=(f-32)*5/9;</w:t>
      </w:r>
    </w:p>
    <w:p w14:paraId="46535843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printf("The temperature in Celsius is %f",c);</w:t>
      </w:r>
    </w:p>
    <w:p w14:paraId="066DD909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3F2BE7D1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12690396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088411A7" w14:textId="77777777" w:rsidR="00E968A2" w:rsidRDefault="004E608F" w:rsidP="004E608F">
      <w:pPr>
        <w:pStyle w:val="Heading1"/>
      </w:pPr>
      <w:r>
        <w:t>Output:</w:t>
      </w:r>
    </w:p>
    <w:p w14:paraId="4AD09069" w14:textId="29DC7267" w:rsidR="001205C4" w:rsidRDefault="00E968A2" w:rsidP="00E968A2">
      <w:pPr>
        <w:pStyle w:val="Programstyle"/>
      </w:pPr>
      <w:r w:rsidRPr="004E608F">
        <w:rPr>
          <w:noProof/>
        </w:rPr>
        <w:drawing>
          <wp:inline distT="0" distB="0" distL="0" distR="0" wp14:anchorId="091DB50F" wp14:editId="53B7B98B">
            <wp:extent cx="6634442" cy="19589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7" t="2589"/>
                    <a:stretch/>
                  </pic:blipFill>
                  <pic:spPr bwMode="auto">
                    <a:xfrm>
                      <a:off x="0" y="0"/>
                      <a:ext cx="6674310" cy="197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5C4">
        <w:br w:type="page"/>
      </w:r>
    </w:p>
    <w:p w14:paraId="43744055" w14:textId="4C2A0B40" w:rsidR="001205C4" w:rsidRDefault="004E608F" w:rsidP="004E608F">
      <w:pPr>
        <w:pStyle w:val="Title"/>
      </w:pPr>
      <w:r>
        <w:lastRenderedPageBreak/>
        <w:t>Program 9</w:t>
      </w:r>
    </w:p>
    <w:p w14:paraId="6BB809B4" w14:textId="4EB1FD88" w:rsidR="0073511A" w:rsidRDefault="0073511A" w:rsidP="0073511A">
      <w:pPr>
        <w:pStyle w:val="Heading1"/>
      </w:pPr>
      <w:r>
        <w:t>Question:</w:t>
      </w:r>
    </w:p>
    <w:p w14:paraId="1D5825AC" w14:textId="28649060" w:rsidR="00FA3EC0" w:rsidRPr="00FA3EC0" w:rsidRDefault="00FA3EC0" w:rsidP="00FA3EC0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two numbers and swap them.</w:t>
      </w:r>
    </w:p>
    <w:p w14:paraId="5DF9A72C" w14:textId="77777777" w:rsidR="004E608F" w:rsidRDefault="004E608F" w:rsidP="004E608F">
      <w:pPr>
        <w:pStyle w:val="Heading1"/>
      </w:pPr>
      <w:r>
        <w:t>Code:</w:t>
      </w:r>
    </w:p>
    <w:p w14:paraId="0CDB8562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5C98C2EA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6B7A7252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5380B736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int a,b;</w:t>
      </w:r>
    </w:p>
    <w:p w14:paraId="0C01838A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311FEE58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value of a and b:\n");</w:t>
      </w:r>
    </w:p>
    <w:p w14:paraId="31077C10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scanf("%d\n%d",&amp;a,&amp;b);</w:t>
      </w:r>
    </w:p>
    <w:p w14:paraId="072F4057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a=a+b;</w:t>
      </w:r>
    </w:p>
    <w:p w14:paraId="3AC40ADE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b=a-b;</w:t>
      </w:r>
    </w:p>
    <w:p w14:paraId="0DE1C882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a=a-b;</w:t>
      </w:r>
    </w:p>
    <w:p w14:paraId="29D5DF3F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printf("The numbers after swapping:\na=%d\nb=%d",a,b);</w:t>
      </w:r>
    </w:p>
    <w:p w14:paraId="0CE23A53" w14:textId="77777777" w:rsidR="000C3C74" w:rsidRPr="000C3C74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1E3F0BBA" w14:textId="01E1B4FC" w:rsidR="00F1727D" w:rsidRPr="00860D29" w:rsidRDefault="000C3C74" w:rsidP="000C3C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0C3C7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01BBD52E" w14:textId="77777777" w:rsidR="00E968A2" w:rsidRDefault="00F1727D" w:rsidP="00F1727D">
      <w:pPr>
        <w:pStyle w:val="Heading1"/>
        <w:rPr>
          <w:noProof/>
        </w:rPr>
      </w:pPr>
      <w:r>
        <w:t>Output:</w:t>
      </w:r>
    </w:p>
    <w:p w14:paraId="4A127440" w14:textId="7B091B24" w:rsidR="001205C4" w:rsidRDefault="00E968A2" w:rsidP="00E968A2">
      <w:pPr>
        <w:pStyle w:val="Programstyle"/>
      </w:pPr>
      <w:r w:rsidRPr="00F1727D">
        <w:rPr>
          <w:noProof/>
        </w:rPr>
        <w:drawing>
          <wp:inline distT="0" distB="0" distL="0" distR="0" wp14:anchorId="27632479" wp14:editId="217AFB1E">
            <wp:extent cx="6233160" cy="2823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5" t="2501" b="-1"/>
                    <a:stretch/>
                  </pic:blipFill>
                  <pic:spPr bwMode="auto">
                    <a:xfrm>
                      <a:off x="0" y="0"/>
                      <a:ext cx="6293675" cy="285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5C4">
        <w:br w:type="page"/>
      </w:r>
    </w:p>
    <w:p w14:paraId="5A790994" w14:textId="6B74FAF8" w:rsidR="001205C4" w:rsidRDefault="00F1727D" w:rsidP="00F1727D">
      <w:pPr>
        <w:pStyle w:val="Title"/>
      </w:pPr>
      <w:r>
        <w:lastRenderedPageBreak/>
        <w:t>Program 10</w:t>
      </w:r>
    </w:p>
    <w:p w14:paraId="7BD063C3" w14:textId="1592F3F4" w:rsidR="0073511A" w:rsidRDefault="0073511A" w:rsidP="0073511A">
      <w:pPr>
        <w:pStyle w:val="Heading1"/>
      </w:pPr>
      <w:r>
        <w:t>Question:</w:t>
      </w:r>
    </w:p>
    <w:p w14:paraId="41A58ECA" w14:textId="0DF771CC" w:rsidR="00FA3EC0" w:rsidRPr="00FA3EC0" w:rsidRDefault="00FA3EC0" w:rsidP="00FA3EC0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5-digit numbers and calculate sum of its digits.</w:t>
      </w:r>
    </w:p>
    <w:p w14:paraId="0683DB03" w14:textId="777A3D97" w:rsidR="00F1727D" w:rsidRDefault="00F1727D" w:rsidP="00F1727D">
      <w:pPr>
        <w:pStyle w:val="Heading1"/>
      </w:pPr>
      <w:r>
        <w:t>Code:</w:t>
      </w:r>
    </w:p>
    <w:p w14:paraId="0B2AB287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000F936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709780C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7F345DB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int n,i,a,t,sum=0;</w:t>
      </w:r>
    </w:p>
    <w:p w14:paraId="16FCDE2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7DE2299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printf("Enter a 5-digit number: ");</w:t>
      </w:r>
    </w:p>
    <w:p w14:paraId="6862A05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2AAEB1E1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if(n&gt;=10000){</w:t>
      </w:r>
    </w:p>
    <w:p w14:paraId="0AEAD105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t=n;</w:t>
      </w:r>
    </w:p>
    <w:p w14:paraId="6D615CD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for (i=1;i&lt;=5;i++){</w:t>
      </w:r>
    </w:p>
    <w:p w14:paraId="4B33B4D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    a=t-((t/10)*10);</w:t>
      </w:r>
    </w:p>
    <w:p w14:paraId="19AE7FC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    sum=sum+a;</w:t>
      </w:r>
    </w:p>
    <w:p w14:paraId="56694BBD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    t/=10;</w:t>
      </w:r>
    </w:p>
    <w:p w14:paraId="208B65F5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1ED328B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printf("The sum of its digits is %d",sum);</w:t>
      </w:r>
    </w:p>
    <w:p w14:paraId="25CED877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0B532619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else{</w:t>
      </w:r>
    </w:p>
    <w:p w14:paraId="0FE950E5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printf("You didn't enter a 5-digit number... The program is terminating...");</w:t>
      </w:r>
    </w:p>
    <w:p w14:paraId="04D1236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6648FC5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19048299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5D12F2E2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0E019647" w14:textId="77777777" w:rsidR="00347429" w:rsidRDefault="009D1ECE" w:rsidP="00F1727D">
      <w:pPr>
        <w:pStyle w:val="Heading1"/>
      </w:pPr>
      <w:r>
        <w:t>Output:</w:t>
      </w:r>
    </w:p>
    <w:p w14:paraId="3D3CDF7C" w14:textId="02C04BAB" w:rsidR="001205C4" w:rsidRDefault="00347429" w:rsidP="00347429">
      <w:pPr>
        <w:pStyle w:val="Programstyle"/>
      </w:pPr>
      <w:r w:rsidRPr="00347429">
        <w:rPr>
          <w:noProof/>
        </w:rPr>
        <w:drawing>
          <wp:inline distT="0" distB="0" distL="0" distR="0" wp14:anchorId="26237F6B" wp14:editId="1B594E1B">
            <wp:extent cx="6708618" cy="9809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7" t="2752" b="47810"/>
                    <a:stretch/>
                  </pic:blipFill>
                  <pic:spPr bwMode="auto">
                    <a:xfrm>
                      <a:off x="0" y="0"/>
                      <a:ext cx="6881588" cy="100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5C4">
        <w:br w:type="page"/>
      </w:r>
    </w:p>
    <w:p w14:paraId="05F30A1E" w14:textId="67A225CD" w:rsidR="00E968A2" w:rsidRDefault="009B6245" w:rsidP="00E968A2">
      <w:pPr>
        <w:pStyle w:val="Title"/>
      </w:pPr>
      <w:r>
        <w:lastRenderedPageBreak/>
        <w:t xml:space="preserve">Program </w:t>
      </w:r>
      <w:r w:rsidR="0073511A">
        <w:t>11</w:t>
      </w:r>
    </w:p>
    <w:p w14:paraId="3EDDBFC8" w14:textId="68D54AF1" w:rsidR="0073511A" w:rsidRDefault="0073511A" w:rsidP="0073511A">
      <w:pPr>
        <w:pStyle w:val="Heading1"/>
      </w:pPr>
      <w:r>
        <w:t>Question:</w:t>
      </w:r>
    </w:p>
    <w:p w14:paraId="59A8E35B" w14:textId="066D080B" w:rsidR="00FA3EC0" w:rsidRPr="00FA3EC0" w:rsidRDefault="00FA3EC0" w:rsidP="00FA3EC0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two numbers and print the greater number.</w:t>
      </w:r>
    </w:p>
    <w:p w14:paraId="75143E13" w14:textId="7F74EA77" w:rsidR="009B6245" w:rsidRDefault="009B6245" w:rsidP="009B6245">
      <w:pPr>
        <w:pStyle w:val="Heading1"/>
      </w:pPr>
      <w:r>
        <w:t>Code:</w:t>
      </w:r>
    </w:p>
    <w:p w14:paraId="59C21781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060CA50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2E24C0D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5307894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int a,b;</w:t>
      </w:r>
    </w:p>
    <w:p w14:paraId="632AE62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7FCB3855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printf("Enter a the two numbers: \n");</w:t>
      </w:r>
    </w:p>
    <w:p w14:paraId="323D057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scanf("%d\n%d",&amp;a,&amp;b);</w:t>
      </w:r>
    </w:p>
    <w:p w14:paraId="6A08B34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if(a&gt;b){</w:t>
      </w:r>
    </w:p>
    <w:p w14:paraId="6AD271F9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printf("The first number is greater than the second (%d&gt;%d)",a,b);</w:t>
      </w:r>
    </w:p>
    <w:p w14:paraId="266B4CBA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7D6B4B5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else if(b&gt;a){</w:t>
      </w:r>
    </w:p>
    <w:p w14:paraId="1837402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printf("The second number is greater than the first one (%d&lt;%d)",a,b);</w:t>
      </w:r>
    </w:p>
    <w:p w14:paraId="1AA4B3F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3B98F37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else{</w:t>
      </w:r>
    </w:p>
    <w:p w14:paraId="75C18CF9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printf("The two numbers are equal (%d=%d)",a,b);</w:t>
      </w:r>
    </w:p>
    <w:p w14:paraId="1D4A1DC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3F641ACD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7E651252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067CCA8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58AC3AA5" w14:textId="77777777" w:rsidR="00A857DC" w:rsidRDefault="009B6245" w:rsidP="00A857DC">
      <w:pPr>
        <w:pStyle w:val="Heading1"/>
      </w:pPr>
      <w:r>
        <w:t>Output:</w:t>
      </w:r>
    </w:p>
    <w:p w14:paraId="2A7BADFB" w14:textId="012C9157" w:rsidR="00A857DC" w:rsidRPr="00A857DC" w:rsidRDefault="00A857DC" w:rsidP="00A857DC">
      <w:pPr>
        <w:pStyle w:val="Programstyle"/>
      </w:pPr>
      <w:r w:rsidRPr="00A857DC">
        <w:rPr>
          <w:noProof/>
        </w:rPr>
        <w:drawing>
          <wp:inline distT="0" distB="0" distL="0" distR="0" wp14:anchorId="25D05A80" wp14:editId="39AB4C06">
            <wp:extent cx="6730572" cy="1321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8791" cy="1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5C4">
        <w:br w:type="page"/>
      </w:r>
    </w:p>
    <w:p w14:paraId="077C9863" w14:textId="6FECF547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12</w:t>
      </w:r>
    </w:p>
    <w:p w14:paraId="6DBF6C94" w14:textId="1FDA3569" w:rsidR="0073511A" w:rsidRDefault="0073511A" w:rsidP="0073511A">
      <w:pPr>
        <w:pStyle w:val="Heading1"/>
      </w:pPr>
      <w:r>
        <w:t>Question:</w:t>
      </w:r>
    </w:p>
    <w:p w14:paraId="113FC574" w14:textId="7F850F0A" w:rsidR="00FA3EC0" w:rsidRPr="00FA3EC0" w:rsidRDefault="00FA3EC0" w:rsidP="00FA3EC0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a number and check if it is even or odd.</w:t>
      </w:r>
    </w:p>
    <w:p w14:paraId="51EECCD4" w14:textId="7A7C8AE4" w:rsidR="009B6245" w:rsidRDefault="009B6245" w:rsidP="009B6245">
      <w:pPr>
        <w:pStyle w:val="Heading1"/>
      </w:pPr>
      <w:r>
        <w:t>Code:</w:t>
      </w:r>
    </w:p>
    <w:p w14:paraId="7781357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32ECD4F2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42B2231A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46F97875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int n;</w:t>
      </w:r>
    </w:p>
    <w:p w14:paraId="6B8EFC7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67775004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number: ");</w:t>
      </w:r>
    </w:p>
    <w:p w14:paraId="6745A90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767364B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if (n%2==0){</w:t>
      </w:r>
    </w:p>
    <w:p w14:paraId="43EC7AA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printf("The number is even");</w:t>
      </w:r>
    </w:p>
    <w:p w14:paraId="622A4A55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0B728DC7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else{</w:t>
      </w:r>
    </w:p>
    <w:p w14:paraId="44B5B82D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printf("The number is odd");</w:t>
      </w:r>
    </w:p>
    <w:p w14:paraId="0A67689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3C25602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00E74B9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444C480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770D8D61" w14:textId="7E500B4A" w:rsidR="001205C4" w:rsidRDefault="009B6245" w:rsidP="009B6245">
      <w:pPr>
        <w:pStyle w:val="Heading1"/>
      </w:pPr>
      <w:r>
        <w:t>Output:</w:t>
      </w:r>
    </w:p>
    <w:p w14:paraId="7EDC3B95" w14:textId="2A670656" w:rsidR="001205C4" w:rsidRDefault="00462339" w:rsidP="00462339">
      <w:pPr>
        <w:pStyle w:val="Programstyle"/>
      </w:pPr>
      <w:r w:rsidRPr="00462339">
        <w:rPr>
          <w:noProof/>
        </w:rPr>
        <w:drawing>
          <wp:inline distT="0" distB="0" distL="0" distR="0" wp14:anchorId="0B4FC485" wp14:editId="66501CA0">
            <wp:extent cx="6631305" cy="220028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91" t="3478" r="-1"/>
                    <a:stretch/>
                  </pic:blipFill>
                  <pic:spPr bwMode="auto">
                    <a:xfrm>
                      <a:off x="0" y="0"/>
                      <a:ext cx="6713783" cy="2227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5C4">
        <w:br w:type="page"/>
      </w:r>
    </w:p>
    <w:p w14:paraId="3A734DF9" w14:textId="0E67C4BD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13</w:t>
      </w:r>
    </w:p>
    <w:p w14:paraId="6B7CD787" w14:textId="5871E2BA" w:rsidR="0073511A" w:rsidRDefault="0073511A" w:rsidP="0073511A">
      <w:pPr>
        <w:pStyle w:val="Heading1"/>
      </w:pPr>
      <w:r>
        <w:t>Question:</w:t>
      </w:r>
    </w:p>
    <w:p w14:paraId="2413DEE0" w14:textId="06B87606" w:rsidR="006C5FCC" w:rsidRP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a number and check if it is Armstrong.</w:t>
      </w:r>
    </w:p>
    <w:p w14:paraId="74831222" w14:textId="38D306B9" w:rsidR="009B6245" w:rsidRDefault="009B6245" w:rsidP="009B6245">
      <w:pPr>
        <w:pStyle w:val="Heading1"/>
      </w:pPr>
      <w:r>
        <w:t>Code:</w:t>
      </w:r>
    </w:p>
    <w:p w14:paraId="782DBC3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0D9BC2B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2B89837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5585C479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int n,t,a,sum=0;</w:t>
      </w:r>
    </w:p>
    <w:p w14:paraId="07CF380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33A5A88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number: ");</w:t>
      </w:r>
    </w:p>
    <w:p w14:paraId="75403004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3A7F00E4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t=n;</w:t>
      </w:r>
    </w:p>
    <w:p w14:paraId="3551F2F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while (t&gt;0){</w:t>
      </w:r>
    </w:p>
    <w:p w14:paraId="23E38451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a=t-((t/10)*10);</w:t>
      </w:r>
    </w:p>
    <w:p w14:paraId="6A57D7F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sum+=(a*a*a);</w:t>
      </w:r>
    </w:p>
    <w:p w14:paraId="4703FB1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t/=10;</w:t>
      </w:r>
    </w:p>
    <w:p w14:paraId="7EC4603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4EAC2D65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if (sum==n){</w:t>
      </w:r>
    </w:p>
    <w:p w14:paraId="3E5648A5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printf("The number is an Armstrong number.");</w:t>
      </w:r>
    </w:p>
    <w:p w14:paraId="0F2DAA53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65EBF77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else {</w:t>
      </w:r>
    </w:p>
    <w:p w14:paraId="28814462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printf("This is not an Armstrong number.");</w:t>
      </w:r>
    </w:p>
    <w:p w14:paraId="02292744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7FD4100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0576C7F7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38E211C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635BA9E5" w14:textId="77777777" w:rsidR="009B6245" w:rsidRDefault="009B6245" w:rsidP="009B6245">
      <w:pPr>
        <w:pStyle w:val="Heading1"/>
      </w:pPr>
      <w:r>
        <w:t>Output:</w:t>
      </w:r>
    </w:p>
    <w:p w14:paraId="62FD8A4A" w14:textId="2309696D" w:rsidR="001205C4" w:rsidRDefault="006B086C">
      <w:r w:rsidRPr="006B086C">
        <w:rPr>
          <w:noProof/>
        </w:rPr>
        <w:drawing>
          <wp:inline distT="0" distB="0" distL="0" distR="0" wp14:anchorId="4F3F84F9" wp14:editId="164ACE81">
            <wp:extent cx="6663055" cy="1094804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41" t="5472"/>
                    <a:stretch/>
                  </pic:blipFill>
                  <pic:spPr bwMode="auto">
                    <a:xfrm>
                      <a:off x="0" y="0"/>
                      <a:ext cx="6714635" cy="110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275F7" w14:textId="353E3714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14</w:t>
      </w:r>
    </w:p>
    <w:p w14:paraId="2886A4EC" w14:textId="6D9465AC" w:rsidR="0073511A" w:rsidRDefault="0073511A" w:rsidP="0073511A">
      <w:pPr>
        <w:pStyle w:val="Heading1"/>
      </w:pPr>
      <w:r>
        <w:t>Question:</w:t>
      </w:r>
    </w:p>
    <w:p w14:paraId="710D58BD" w14:textId="4F03D89F" w:rsidR="006C5FCC" w:rsidRP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Display reverse of a number.</w:t>
      </w:r>
    </w:p>
    <w:p w14:paraId="53E4470B" w14:textId="464A2178" w:rsidR="009B6245" w:rsidRDefault="009B6245" w:rsidP="009B6245">
      <w:pPr>
        <w:pStyle w:val="Heading1"/>
      </w:pPr>
      <w:r>
        <w:t>Code:</w:t>
      </w:r>
    </w:p>
    <w:p w14:paraId="7A1FF60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372F154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24504CCA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379EAED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int n;</w:t>
      </w:r>
    </w:p>
    <w:p w14:paraId="5DA700B7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6AD361A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number: ");</w:t>
      </w:r>
    </w:p>
    <w:p w14:paraId="4A56BA42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7C34476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printf("Reverse of %d is: ",n);</w:t>
      </w:r>
    </w:p>
    <w:p w14:paraId="7CA4E514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for (n = n;n &gt; 0;n/=10){</w:t>
      </w:r>
    </w:p>
    <w:p w14:paraId="5CF5315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printf("%d",n%10);</w:t>
      </w:r>
    </w:p>
    <w:p w14:paraId="4573BBCA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03F809A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5D971A44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08D7914D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77864151" w14:textId="6B8485B1" w:rsidR="009B6245" w:rsidRDefault="009B6245" w:rsidP="009B6245">
      <w:pPr>
        <w:pStyle w:val="Heading1"/>
      </w:pPr>
      <w:r>
        <w:t>Output:</w:t>
      </w:r>
    </w:p>
    <w:p w14:paraId="5609D2A2" w14:textId="463A927F" w:rsidR="007139A7" w:rsidRPr="007139A7" w:rsidRDefault="007139A7" w:rsidP="007139A7">
      <w:r>
        <w:rPr>
          <w:noProof/>
        </w:rPr>
        <w:drawing>
          <wp:inline distT="0" distB="0" distL="0" distR="0" wp14:anchorId="5012FCE9" wp14:editId="6F8017ED">
            <wp:extent cx="6705600" cy="145415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 rotWithShape="1">
                    <a:blip r:embed="rId22"/>
                    <a:srcRect l="4654" r="49201" b="82210"/>
                    <a:stretch/>
                  </pic:blipFill>
                  <pic:spPr bwMode="auto">
                    <a:xfrm>
                      <a:off x="0" y="0"/>
                      <a:ext cx="6749521" cy="146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3C1CC" w14:textId="5772FA52" w:rsidR="001205C4" w:rsidRDefault="001205C4" w:rsidP="001205C4"/>
    <w:p w14:paraId="70FA0416" w14:textId="77777777" w:rsidR="001205C4" w:rsidRDefault="001205C4">
      <w:r>
        <w:br w:type="page"/>
      </w:r>
    </w:p>
    <w:p w14:paraId="4212C7B0" w14:textId="107F95D8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15</w:t>
      </w:r>
    </w:p>
    <w:p w14:paraId="7D3F91DA" w14:textId="619A340F" w:rsidR="0073511A" w:rsidRDefault="0073511A" w:rsidP="0073511A">
      <w:pPr>
        <w:pStyle w:val="Heading1"/>
      </w:pPr>
      <w:r>
        <w:t>Question:</w:t>
      </w:r>
    </w:p>
    <w:p w14:paraId="73CC1DA8" w14:textId="1FE524FA" w:rsidR="006C5FCC" w:rsidRP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a number and check if it is palindrome or not.</w:t>
      </w:r>
    </w:p>
    <w:p w14:paraId="65837F28" w14:textId="7B256E83" w:rsidR="009B6245" w:rsidRDefault="009B6245" w:rsidP="009B6245">
      <w:pPr>
        <w:pStyle w:val="Heading1"/>
      </w:pPr>
      <w:r>
        <w:t>Code:</w:t>
      </w:r>
    </w:p>
    <w:p w14:paraId="5693098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61E1458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1A3427F4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5DED770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int n,r = 0,t;</w:t>
      </w:r>
    </w:p>
    <w:p w14:paraId="79FD55D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06D3C9D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number: ");</w:t>
      </w:r>
    </w:p>
    <w:p w14:paraId="05F30CC2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583D252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for (t = n;t &gt; 0;t/=10){</w:t>
      </w:r>
    </w:p>
    <w:p w14:paraId="3CC7F9C1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r = r*10 + t%10;</w:t>
      </w:r>
    </w:p>
    <w:p w14:paraId="5EC522C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4BD2FE1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if (r == n){</w:t>
      </w:r>
    </w:p>
    <w:p w14:paraId="786A5FC4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printf("Palindrom!!!");</w:t>
      </w:r>
    </w:p>
    <w:p w14:paraId="23E8D0E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35A1DFC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else {</w:t>
      </w:r>
    </w:p>
    <w:p w14:paraId="1E132DFD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printf("Not Palindrom!!!");</w:t>
      </w:r>
    </w:p>
    <w:p w14:paraId="60D80213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59D4717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46119E8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2CFC432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00B201AB" w14:textId="77777777" w:rsidR="009B6245" w:rsidRDefault="009B6245" w:rsidP="009B6245">
      <w:pPr>
        <w:pStyle w:val="Heading1"/>
      </w:pPr>
      <w:r>
        <w:t>Output:</w:t>
      </w:r>
    </w:p>
    <w:p w14:paraId="7862663E" w14:textId="3F43FCDA" w:rsidR="001205C4" w:rsidRDefault="003101EF">
      <w:r>
        <w:rPr>
          <w:noProof/>
        </w:rPr>
        <w:drawing>
          <wp:inline distT="0" distB="0" distL="0" distR="0" wp14:anchorId="593C763E" wp14:editId="5999477F">
            <wp:extent cx="6672404" cy="1729037"/>
            <wp:effectExtent l="0" t="0" r="0" b="508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 rotWithShape="1">
                    <a:blip r:embed="rId23"/>
                    <a:srcRect l="4205" r="58765" b="82942"/>
                    <a:stretch/>
                  </pic:blipFill>
                  <pic:spPr bwMode="auto">
                    <a:xfrm>
                      <a:off x="0" y="0"/>
                      <a:ext cx="6673079" cy="172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5C4">
        <w:br w:type="page"/>
      </w:r>
    </w:p>
    <w:p w14:paraId="4D4EE439" w14:textId="7D1AAA60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16</w:t>
      </w:r>
    </w:p>
    <w:p w14:paraId="3AB86BB9" w14:textId="34C83C80" w:rsidR="0073511A" w:rsidRDefault="0073511A" w:rsidP="0073511A">
      <w:pPr>
        <w:pStyle w:val="Heading1"/>
      </w:pPr>
      <w:r>
        <w:t>Question:</w:t>
      </w:r>
    </w:p>
    <w:p w14:paraId="00C5BE64" w14:textId="659ADE99" w:rsidR="006C5FCC" w:rsidRP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Generate Fibonacci series.</w:t>
      </w:r>
    </w:p>
    <w:p w14:paraId="66963326" w14:textId="0C78F21A" w:rsidR="009B6245" w:rsidRDefault="009B6245" w:rsidP="009B6245">
      <w:pPr>
        <w:pStyle w:val="Heading1"/>
      </w:pPr>
      <w:r>
        <w:t>Code:</w:t>
      </w:r>
    </w:p>
    <w:p w14:paraId="18E8BF1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33F82C8D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52D1EA79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5A1D0836" w14:textId="3C62A0DE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n,i,a,b,c;</w:t>
      </w:r>
    </w:p>
    <w:p w14:paraId="26D0DACF" w14:textId="213308A7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clrscr();</w:t>
      </w:r>
    </w:p>
    <w:p w14:paraId="3566ECD9" w14:textId="4567DF69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printf("Enter the number: ");</w:t>
      </w:r>
    </w:p>
    <w:p w14:paraId="48991CC5" w14:textId="11C609F7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scanf("%d",&amp;n);</w:t>
      </w:r>
    </w:p>
    <w:p w14:paraId="34F18689" w14:textId="48509577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a = 0;</w:t>
      </w:r>
    </w:p>
    <w:p w14:paraId="30C30EDC" w14:textId="1FFCB523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b = 1;</w:t>
      </w:r>
    </w:p>
    <w:p w14:paraId="461DE6A3" w14:textId="4A6CACDE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printf("%d, %d",a,b);</w:t>
      </w:r>
    </w:p>
    <w:p w14:paraId="0425D775" w14:textId="2446B4F7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for (i=0;i&lt;n-2;i++){</w:t>
      </w:r>
    </w:p>
    <w:p w14:paraId="3AC7479F" w14:textId="4761D9F3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c = a+b;</w:t>
      </w:r>
    </w:p>
    <w:p w14:paraId="0A13675F" w14:textId="1156E8B2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printf(", %d",c);</w:t>
      </w:r>
    </w:p>
    <w:p w14:paraId="25715B5D" w14:textId="3A3EE468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a = b;</w:t>
      </w:r>
    </w:p>
    <w:p w14:paraId="08CACCF0" w14:textId="3C74A426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b = c;</w:t>
      </w:r>
    </w:p>
    <w:p w14:paraId="6724D7F8" w14:textId="12250C4C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0B7E3B8F" w14:textId="169E5D3F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getch();</w:t>
      </w:r>
    </w:p>
    <w:p w14:paraId="04BF9719" w14:textId="7A4C7970" w:rsidR="006B18BC" w:rsidRPr="006B18BC" w:rsidRDefault="00860D29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860D29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="006B18BC" w:rsidRPr="006B18BC">
        <w:rPr>
          <w:rFonts w:ascii="Consolas" w:eastAsia="Times New Roman" w:hAnsi="Consolas" w:cs="Times New Roman"/>
          <w:color w:val="000000" w:themeColor="text1"/>
          <w:lang w:eastAsia="en-US"/>
        </w:rPr>
        <w:t>return 0;</w:t>
      </w:r>
    </w:p>
    <w:p w14:paraId="45144BC2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2B352DD8" w14:textId="0D196A71" w:rsidR="009B6245" w:rsidRDefault="009B6245" w:rsidP="009B6245">
      <w:pPr>
        <w:pStyle w:val="Heading1"/>
      </w:pPr>
      <w:r>
        <w:t>Output:</w:t>
      </w:r>
    </w:p>
    <w:p w14:paraId="1F97F5B0" w14:textId="7D0397C0" w:rsidR="001205C4" w:rsidRDefault="00A57C41">
      <w:r>
        <w:rPr>
          <w:noProof/>
        </w:rPr>
        <w:drawing>
          <wp:inline distT="0" distB="0" distL="0" distR="0" wp14:anchorId="2B02814B" wp14:editId="6E2BEDEF">
            <wp:extent cx="6690511" cy="141351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24"/>
                    <a:srcRect l="4462" r="49685" b="82777"/>
                    <a:stretch/>
                  </pic:blipFill>
                  <pic:spPr bwMode="auto">
                    <a:xfrm>
                      <a:off x="0" y="0"/>
                      <a:ext cx="6723218" cy="14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A3451" w14:textId="4088ABA8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17</w:t>
      </w:r>
    </w:p>
    <w:p w14:paraId="7DEE6B10" w14:textId="015A7140" w:rsidR="0073511A" w:rsidRDefault="0073511A" w:rsidP="0073511A">
      <w:pPr>
        <w:pStyle w:val="Heading1"/>
      </w:pPr>
      <w:r>
        <w:t>Question:</w:t>
      </w:r>
    </w:p>
    <w:p w14:paraId="3E46DD41" w14:textId="77777777" w:rsidR="006C5FCC" w:rsidRDefault="006C5FCC" w:rsidP="006C5FCC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Display pattern below</w:t>
      </w:r>
    </w:p>
    <w:p w14:paraId="3FA2D13E" w14:textId="35BA5171" w:rsidR="006C5FCC" w:rsidRDefault="006C5FCC" w:rsidP="006C5FCC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 *</w:t>
      </w:r>
    </w:p>
    <w:p w14:paraId="64420E10" w14:textId="77777777" w:rsidR="006C5FCC" w:rsidRDefault="006C5FCC" w:rsidP="006C5FCC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 **</w:t>
      </w:r>
    </w:p>
    <w:p w14:paraId="55227425" w14:textId="77777777" w:rsidR="006C5FCC" w:rsidRDefault="006C5FCC" w:rsidP="006C5FCC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 ***</w:t>
      </w:r>
    </w:p>
    <w:p w14:paraId="05B74A51" w14:textId="03917180" w:rsidR="006C5FCC" w:rsidRPr="006C5FCC" w:rsidRDefault="006C5FCC" w:rsidP="006C5FCC">
      <w:pPr>
        <w:spacing w:after="0"/>
      </w:pPr>
      <w:r>
        <w:rPr>
          <w:rFonts w:ascii="Times New Roman" w:hAnsi="Times New Roman"/>
          <w:sz w:val="32"/>
        </w:rPr>
        <w:t xml:space="preserve"> ****</w:t>
      </w:r>
    </w:p>
    <w:p w14:paraId="7C2606CD" w14:textId="5CD5FCED" w:rsidR="009B6245" w:rsidRDefault="009B6245" w:rsidP="009B6245">
      <w:pPr>
        <w:pStyle w:val="Heading1"/>
      </w:pPr>
      <w:r>
        <w:t>Code:</w:t>
      </w:r>
    </w:p>
    <w:p w14:paraId="0C47C01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37A1AB7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503CD8E3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49596DA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int i,j;</w:t>
      </w:r>
    </w:p>
    <w:p w14:paraId="06D197A9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31B3F401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for (i = 1;i &lt;= 4;i++){</w:t>
      </w:r>
    </w:p>
    <w:p w14:paraId="5FA49A63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for (j = 1;j &lt;= i;j++){</w:t>
      </w:r>
    </w:p>
    <w:p w14:paraId="48C3A181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printf("*");</w:t>
      </w:r>
    </w:p>
    <w:p w14:paraId="1417AE07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6B7C060D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printf("\n");</w:t>
      </w:r>
    </w:p>
    <w:p w14:paraId="100113D1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1461EC6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0BB6FD1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061834C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59DFDE95" w14:textId="77777777" w:rsidR="009B6245" w:rsidRDefault="009B6245" w:rsidP="009B6245">
      <w:pPr>
        <w:pStyle w:val="Heading1"/>
      </w:pPr>
      <w:r>
        <w:t>Output:</w:t>
      </w:r>
    </w:p>
    <w:p w14:paraId="07BE631D" w14:textId="3F5CAEE2" w:rsidR="001205C4" w:rsidRDefault="00A033F2">
      <w:r>
        <w:rPr>
          <w:noProof/>
        </w:rPr>
        <w:drawing>
          <wp:inline distT="0" distB="0" distL="0" distR="0" wp14:anchorId="7760C1BC" wp14:editId="7CD6C50D">
            <wp:extent cx="6657463" cy="1412340"/>
            <wp:effectExtent l="0" t="0" r="0" b="0"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/>
                  </pic:nvPicPr>
                  <pic:blipFill rotWithShape="1">
                    <a:blip r:embed="rId25"/>
                    <a:srcRect r="42764" b="78414"/>
                    <a:stretch/>
                  </pic:blipFill>
                  <pic:spPr bwMode="auto">
                    <a:xfrm>
                      <a:off x="0" y="0"/>
                      <a:ext cx="6684041" cy="141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5C4">
        <w:br w:type="page"/>
      </w:r>
    </w:p>
    <w:p w14:paraId="16850FCB" w14:textId="420E3498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18</w:t>
      </w:r>
    </w:p>
    <w:p w14:paraId="0701FD9C" w14:textId="4660A6D1" w:rsidR="0073511A" w:rsidRDefault="0073511A" w:rsidP="0073511A">
      <w:pPr>
        <w:pStyle w:val="Heading1"/>
      </w:pPr>
      <w:r>
        <w:t>Question:</w:t>
      </w:r>
    </w:p>
    <w:p w14:paraId="04EC787F" w14:textId="0471D7E7" w:rsidR="006C5FCC" w:rsidRPr="006C5FCC" w:rsidRDefault="006C5FCC" w:rsidP="006C5FCC">
      <w:pPr>
        <w:spacing w:after="0"/>
        <w:rPr>
          <w:sz w:val="32"/>
          <w:szCs w:val="32"/>
        </w:rPr>
      </w:pPr>
      <w:r w:rsidRPr="006C5FCC">
        <w:rPr>
          <w:sz w:val="32"/>
          <w:szCs w:val="32"/>
        </w:rPr>
        <w:t>Display the pattern below</w:t>
      </w:r>
    </w:p>
    <w:p w14:paraId="175AA15F" w14:textId="77777777" w:rsidR="006C5FCC" w:rsidRDefault="006C5FCC" w:rsidP="006C5FCC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1</w:t>
      </w:r>
    </w:p>
    <w:p w14:paraId="0AED7263" w14:textId="77777777" w:rsidR="006C5FCC" w:rsidRDefault="006C5FCC" w:rsidP="006C5FCC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12</w:t>
      </w:r>
    </w:p>
    <w:p w14:paraId="5249EE45" w14:textId="77777777" w:rsidR="006C5FCC" w:rsidRDefault="006C5FCC" w:rsidP="006C5FCC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123</w:t>
      </w:r>
    </w:p>
    <w:p w14:paraId="09ED1E5A" w14:textId="27F39324" w:rsidR="006C5FCC" w:rsidRPr="006C5FCC" w:rsidRDefault="006C5FCC" w:rsidP="006C5FCC">
      <w:pPr>
        <w:spacing w:after="0"/>
      </w:pPr>
      <w:r>
        <w:rPr>
          <w:rFonts w:ascii="Times New Roman" w:hAnsi="Times New Roman"/>
          <w:sz w:val="32"/>
        </w:rPr>
        <w:t>1234</w:t>
      </w:r>
    </w:p>
    <w:p w14:paraId="09BB8EB4" w14:textId="40A6C479" w:rsidR="009B6245" w:rsidRDefault="009B6245" w:rsidP="009B6245">
      <w:pPr>
        <w:pStyle w:val="Heading1"/>
      </w:pPr>
      <w:r>
        <w:t>Code:</w:t>
      </w:r>
    </w:p>
    <w:p w14:paraId="5014A22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429EB732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5DE6D600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7BAC99D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2797814A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int i,j;</w:t>
      </w:r>
    </w:p>
    <w:p w14:paraId="7A47AACD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for (i = 1;i &lt;= 4;i++){</w:t>
      </w:r>
    </w:p>
    <w:p w14:paraId="2A708025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for (j = 1;j &lt;= i;j++){</w:t>
      </w:r>
    </w:p>
    <w:p w14:paraId="38F0E714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printf("%d",j);</w:t>
      </w:r>
    </w:p>
    <w:p w14:paraId="0CDDC9BA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3390A7C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printf("\n");</w:t>
      </w:r>
    </w:p>
    <w:p w14:paraId="4F817AD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3553A75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65475E6A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7DFDEFFB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7B5E4C74" w14:textId="61ADE8FE" w:rsidR="009B6245" w:rsidRDefault="009B6245" w:rsidP="009B6245">
      <w:pPr>
        <w:pStyle w:val="Heading1"/>
      </w:pPr>
      <w:r>
        <w:t>Output:</w:t>
      </w:r>
    </w:p>
    <w:p w14:paraId="4BAFA790" w14:textId="1EE7B293" w:rsidR="001205C4" w:rsidRDefault="00A033F2">
      <w:r>
        <w:rPr>
          <w:noProof/>
        </w:rPr>
        <w:drawing>
          <wp:inline distT="0" distB="0" distL="0" distR="0" wp14:anchorId="553D870F" wp14:editId="68B07594">
            <wp:extent cx="6672404" cy="1484630"/>
            <wp:effectExtent l="0" t="0" r="0" b="1270"/>
            <wp:docPr id="23" name="Picture 2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&#10;&#10;Description automatically generated with medium confidence"/>
                    <pic:cNvPicPr/>
                  </pic:nvPicPr>
                  <pic:blipFill rotWithShape="1">
                    <a:blip r:embed="rId26"/>
                    <a:srcRect r="44530" b="78058"/>
                    <a:stretch/>
                  </pic:blipFill>
                  <pic:spPr bwMode="auto">
                    <a:xfrm>
                      <a:off x="0" y="0"/>
                      <a:ext cx="6721037" cy="149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5E29" w14:textId="1036E93F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19</w:t>
      </w:r>
    </w:p>
    <w:p w14:paraId="7CCAACED" w14:textId="320A68DC" w:rsidR="0073511A" w:rsidRDefault="0073511A" w:rsidP="0073511A">
      <w:pPr>
        <w:pStyle w:val="Heading1"/>
      </w:pPr>
      <w:r>
        <w:t>Question:</w:t>
      </w:r>
    </w:p>
    <w:p w14:paraId="5465823C" w14:textId="7A75FE80" w:rsidR="006C5FCC" w:rsidRDefault="006C5FCC" w:rsidP="006C5FCC">
      <w:pPr>
        <w:spacing w:after="0"/>
        <w:rPr>
          <w:sz w:val="32"/>
          <w:szCs w:val="32"/>
        </w:rPr>
      </w:pPr>
      <w:r>
        <w:rPr>
          <w:sz w:val="32"/>
          <w:szCs w:val="32"/>
        </w:rPr>
        <w:t>Display the pattern below</w:t>
      </w:r>
    </w:p>
    <w:p w14:paraId="6B7B12EB" w14:textId="77777777" w:rsidR="006C5FCC" w:rsidRDefault="006C5FCC" w:rsidP="006C5FCC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****</w:t>
      </w:r>
    </w:p>
    <w:p w14:paraId="6B91B3EF" w14:textId="77777777" w:rsidR="006C5FCC" w:rsidRDefault="006C5FCC" w:rsidP="006C5FCC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 ***</w:t>
      </w:r>
    </w:p>
    <w:p w14:paraId="4FB0CDB0" w14:textId="77777777" w:rsidR="006C5FCC" w:rsidRDefault="006C5FCC" w:rsidP="006C5FCC">
      <w:pPr>
        <w:spacing w:after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**</w:t>
      </w:r>
    </w:p>
    <w:p w14:paraId="1BB16C63" w14:textId="55722054" w:rsidR="006C5FCC" w:rsidRPr="006C5FCC" w:rsidRDefault="006C5FCC" w:rsidP="006C5FCC">
      <w:pPr>
        <w:spacing w:after="0"/>
        <w:rPr>
          <w:sz w:val="32"/>
          <w:szCs w:val="32"/>
        </w:rPr>
      </w:pPr>
      <w:r>
        <w:rPr>
          <w:rFonts w:ascii="Times New Roman" w:hAnsi="Times New Roman"/>
          <w:sz w:val="32"/>
        </w:rPr>
        <w:t xml:space="preserve">   *   </w:t>
      </w:r>
    </w:p>
    <w:p w14:paraId="78CD1598" w14:textId="6FEE110E" w:rsidR="009B6245" w:rsidRDefault="009B6245" w:rsidP="009B6245">
      <w:pPr>
        <w:pStyle w:val="Heading1"/>
      </w:pPr>
      <w:r>
        <w:t>Code:</w:t>
      </w:r>
    </w:p>
    <w:p w14:paraId="7EE0BFE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0F2F21B8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1E2D3BD4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485CFF65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32BE9531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int i,j;</w:t>
      </w:r>
    </w:p>
    <w:p w14:paraId="546E47ED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for (i = 4;i &gt; 0;i--){</w:t>
      </w:r>
    </w:p>
    <w:p w14:paraId="25CA21B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for (j = 4;j &gt; i;j--){</w:t>
      </w:r>
    </w:p>
    <w:p w14:paraId="567D5D4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 ");</w:t>
      </w:r>
    </w:p>
    <w:p w14:paraId="22702BCF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444D74D2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for (j = i;j &gt; 0;j--){</w:t>
      </w:r>
    </w:p>
    <w:p w14:paraId="6A878736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printf("* ");</w:t>
      </w:r>
    </w:p>
    <w:p w14:paraId="6C5B042C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7ABBF8DA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    printf("\n");</w:t>
      </w:r>
    </w:p>
    <w:p w14:paraId="1846C08E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6D55B6B7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0C4F6DFD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5E3B3EC7" w14:textId="77777777" w:rsidR="006B18BC" w:rsidRPr="006B18BC" w:rsidRDefault="006B18BC" w:rsidP="006B18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18BC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6EC26C17" w14:textId="597CF267" w:rsidR="009B6245" w:rsidRDefault="009B6245" w:rsidP="009B6245">
      <w:pPr>
        <w:pStyle w:val="Heading1"/>
      </w:pPr>
      <w:r>
        <w:t>Output:</w:t>
      </w:r>
    </w:p>
    <w:p w14:paraId="7E87FD86" w14:textId="58CA90CD" w:rsidR="001205C4" w:rsidRDefault="00CA4078">
      <w:r>
        <w:rPr>
          <w:noProof/>
        </w:rPr>
        <w:drawing>
          <wp:inline distT="0" distB="0" distL="0" distR="0" wp14:anchorId="0BE21438" wp14:editId="61F7A401">
            <wp:extent cx="6690360" cy="967563"/>
            <wp:effectExtent l="0" t="0" r="0" b="4445"/>
            <wp:docPr id="25" name="Picture 2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hape&#10;&#10;Description automatically generated with medium confidence"/>
                    <pic:cNvPicPr/>
                  </pic:nvPicPr>
                  <pic:blipFill rotWithShape="1">
                    <a:blip r:embed="rId27"/>
                    <a:srcRect t="-2" r="40779" b="84776"/>
                    <a:stretch/>
                  </pic:blipFill>
                  <pic:spPr bwMode="auto">
                    <a:xfrm>
                      <a:off x="0" y="0"/>
                      <a:ext cx="6889227" cy="99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7DB8F" w14:textId="59437393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20</w:t>
      </w:r>
    </w:p>
    <w:p w14:paraId="13D63001" w14:textId="46300812" w:rsidR="0073511A" w:rsidRDefault="0073511A" w:rsidP="0073511A">
      <w:pPr>
        <w:pStyle w:val="Heading1"/>
      </w:pPr>
      <w:r>
        <w:t>Question:</w:t>
      </w:r>
    </w:p>
    <w:p w14:paraId="3BB26445" w14:textId="2EBBDF38" w:rsidR="006C5FCC" w:rsidRP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Input an alphabet and check it is vowel or not.</w:t>
      </w:r>
    </w:p>
    <w:p w14:paraId="3AEED01F" w14:textId="713F1F7A" w:rsidR="009B6245" w:rsidRDefault="009B6245" w:rsidP="009B6245">
      <w:pPr>
        <w:pStyle w:val="Heading1"/>
      </w:pPr>
      <w:r>
        <w:t>Code:</w:t>
      </w:r>
    </w:p>
    <w:p w14:paraId="628C4A0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3B01431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3A78957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3F09C4B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char c,arr[10]={'a','e','i','o','u','A','E','I','O','U'};</w:t>
      </w:r>
    </w:p>
    <w:p w14:paraId="74CCE1A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i;</w:t>
      </w:r>
    </w:p>
    <w:p w14:paraId="72F95B1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character: ");</w:t>
      </w:r>
    </w:p>
    <w:p w14:paraId="6329888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scanf("%c",&amp;c);</w:t>
      </w:r>
    </w:p>
    <w:p w14:paraId="4B6896C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10;i++){</w:t>
      </w:r>
    </w:p>
    <w:p w14:paraId="066C954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if (c == arr[i]){</w:t>
      </w:r>
    </w:p>
    <w:p w14:paraId="0EA68CF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printf("vowel!!!");</w:t>
      </w:r>
    </w:p>
    <w:p w14:paraId="267BD6D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break;</w:t>
      </w:r>
    </w:p>
    <w:p w14:paraId="77ED1B5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5E3FC04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4EBF9F6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if (i == 10){</w:t>
      </w:r>
    </w:p>
    <w:p w14:paraId="285252A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printf("Not a vowel!!!");</w:t>
      </w:r>
    </w:p>
    <w:p w14:paraId="7939F1F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3F05538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4A6202A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2D0C019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76B30090" w14:textId="138B4C5F" w:rsidR="009B6245" w:rsidRDefault="009B6245" w:rsidP="009B6245">
      <w:pPr>
        <w:pStyle w:val="Heading1"/>
      </w:pPr>
      <w:r>
        <w:t>Output:</w:t>
      </w:r>
    </w:p>
    <w:p w14:paraId="699437E1" w14:textId="3956DC13" w:rsidR="001205C4" w:rsidRDefault="008C5514">
      <w:r>
        <w:rPr>
          <w:noProof/>
        </w:rPr>
        <w:drawing>
          <wp:inline distT="0" distB="0" distL="0" distR="0" wp14:anchorId="54459513" wp14:editId="4C154D9E">
            <wp:extent cx="6692182" cy="808074"/>
            <wp:effectExtent l="0" t="0" r="0" b="0"/>
            <wp:docPr id="40" name="Picture 4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medium confidence"/>
                    <pic:cNvPicPr/>
                  </pic:nvPicPr>
                  <pic:blipFill rotWithShape="1">
                    <a:blip r:embed="rId28"/>
                    <a:srcRect r="26742" b="84275"/>
                    <a:stretch/>
                  </pic:blipFill>
                  <pic:spPr bwMode="auto">
                    <a:xfrm>
                      <a:off x="0" y="0"/>
                      <a:ext cx="6810618" cy="82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44421" w14:textId="54C49005" w:rsidR="009B6245" w:rsidRDefault="009B6245" w:rsidP="00C1064E">
      <w:pPr>
        <w:pStyle w:val="Title"/>
        <w:spacing w:after="0"/>
      </w:pPr>
      <w:r>
        <w:lastRenderedPageBreak/>
        <w:t xml:space="preserve">Program </w:t>
      </w:r>
      <w:r w:rsidR="0073511A">
        <w:t>21</w:t>
      </w:r>
    </w:p>
    <w:p w14:paraId="7B49E245" w14:textId="786F39B0" w:rsidR="0073511A" w:rsidRDefault="0073511A" w:rsidP="00C1064E">
      <w:pPr>
        <w:pStyle w:val="Heading1"/>
        <w:spacing w:before="0" w:after="0"/>
      </w:pPr>
      <w:r>
        <w:t>Question:</w:t>
      </w:r>
    </w:p>
    <w:p w14:paraId="5E0506AD" w14:textId="38B024B1" w:rsidR="006C5FCC" w:rsidRPr="006C5FCC" w:rsidRDefault="006C5FCC" w:rsidP="00C1064E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Design a calculator.</w:t>
      </w:r>
    </w:p>
    <w:p w14:paraId="3B168EBD" w14:textId="2B5E2430" w:rsidR="009B6245" w:rsidRDefault="009B6245" w:rsidP="00C1064E">
      <w:pPr>
        <w:pStyle w:val="Heading1"/>
        <w:spacing w:before="0" w:after="0"/>
      </w:pPr>
      <w:r>
        <w:t>Code:</w:t>
      </w:r>
    </w:p>
    <w:p w14:paraId="7742886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4E780D6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6EA7A3A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303E191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float a,b;</w:t>
      </w:r>
    </w:p>
    <w:p w14:paraId="5955052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char o;</w:t>
      </w:r>
    </w:p>
    <w:p w14:paraId="2DB4ABA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0729D56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operator(+,-,*,/): ");</w:t>
      </w:r>
    </w:p>
    <w:p w14:paraId="6AEC789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scanf("%c",&amp;o);</w:t>
      </w:r>
    </w:p>
    <w:p w14:paraId="0CDAAD6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first and second numbers: ");</w:t>
      </w:r>
    </w:p>
    <w:p w14:paraId="3C3AB74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scanf("%f %f",&amp;a,&amp;b);</w:t>
      </w:r>
    </w:p>
    <w:p w14:paraId="3395485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switch (o){</w:t>
      </w:r>
    </w:p>
    <w:p w14:paraId="010480D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case '+':</w:t>
      </w:r>
    </w:p>
    <w:p w14:paraId="24CF155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printf("%f",a + b);</w:t>
      </w:r>
    </w:p>
    <w:p w14:paraId="377279A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break;</w:t>
      </w:r>
    </w:p>
    <w:p w14:paraId="3DB1F93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case '-':</w:t>
      </w:r>
    </w:p>
    <w:p w14:paraId="6FB2603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printf("%f",a - b);</w:t>
      </w:r>
    </w:p>
    <w:p w14:paraId="2922D2E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break;</w:t>
      </w:r>
    </w:p>
    <w:p w14:paraId="38020AE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case '*':</w:t>
      </w:r>
    </w:p>
    <w:p w14:paraId="416882E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printf("%f",a * b);</w:t>
      </w:r>
    </w:p>
    <w:p w14:paraId="61739D7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break;</w:t>
      </w:r>
    </w:p>
    <w:p w14:paraId="2B6D5A4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case '/':</w:t>
      </w:r>
    </w:p>
    <w:p w14:paraId="1D2DA43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printf("%f",a / b);</w:t>
      </w:r>
    </w:p>
    <w:p w14:paraId="7B01E24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break;</w:t>
      </w:r>
    </w:p>
    <w:p w14:paraId="12532AF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default:</w:t>
      </w:r>
    </w:p>
    <w:p w14:paraId="1BA3355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printf("You entered a wrong operator!");</w:t>
      </w:r>
    </w:p>
    <w:p w14:paraId="5F4249F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0D1D1A4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30868F9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353FF76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 w:rsidRPr="0027359D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}</w:t>
      </w:r>
    </w:p>
    <w:p w14:paraId="61719092" w14:textId="1344145A" w:rsidR="001205C4" w:rsidRDefault="009B6245" w:rsidP="00C1064E">
      <w:pPr>
        <w:pStyle w:val="Heading1"/>
        <w:spacing w:before="0" w:after="0"/>
      </w:pPr>
      <w:r>
        <w:t>Output:</w:t>
      </w:r>
    </w:p>
    <w:p w14:paraId="71199A0C" w14:textId="6FB646FE" w:rsidR="001205C4" w:rsidRDefault="007D6A21">
      <w:r>
        <w:rPr>
          <w:noProof/>
        </w:rPr>
        <w:drawing>
          <wp:inline distT="0" distB="0" distL="0" distR="0" wp14:anchorId="3ECE7BB4" wp14:editId="092DDA3E">
            <wp:extent cx="6669974" cy="968720"/>
            <wp:effectExtent l="0" t="0" r="0" b="317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29"/>
                    <a:srcRect l="118" r="29981" b="81953"/>
                    <a:stretch/>
                  </pic:blipFill>
                  <pic:spPr bwMode="auto">
                    <a:xfrm>
                      <a:off x="0" y="0"/>
                      <a:ext cx="6672404" cy="96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5E756" w14:textId="11C4D472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22</w:t>
      </w:r>
    </w:p>
    <w:p w14:paraId="0586FAB9" w14:textId="587C5F4F" w:rsidR="0073511A" w:rsidRDefault="0073511A" w:rsidP="0073511A">
      <w:pPr>
        <w:pStyle w:val="Heading1"/>
      </w:pPr>
      <w:r>
        <w:t>Question:</w:t>
      </w:r>
    </w:p>
    <w:p w14:paraId="36613EB4" w14:textId="75B7D9C3" w:rsidR="006C5FCC" w:rsidRP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Input the marks and print the remarks.</w:t>
      </w:r>
    </w:p>
    <w:p w14:paraId="6B189832" w14:textId="0F53845A" w:rsidR="009B6245" w:rsidRDefault="009B6245" w:rsidP="009B6245">
      <w:pPr>
        <w:pStyle w:val="Heading1"/>
      </w:pPr>
      <w:r>
        <w:t>Code:</w:t>
      </w:r>
    </w:p>
    <w:p w14:paraId="776EB4A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6D16A26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1861E50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arr[5],sum,avg,i;</w:t>
      </w:r>
    </w:p>
    <w:p w14:paraId="7E9BDE4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marks of five subjects: \n");</w:t>
      </w:r>
    </w:p>
    <w:p w14:paraId="3CAB7ED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(i=0;i&lt;5;i++){</w:t>
      </w:r>
    </w:p>
    <w:p w14:paraId="1A2D122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scanf("%d",&amp;arr[i]);</w:t>
      </w:r>
    </w:p>
    <w:p w14:paraId="4E1D860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sum+=arr[i];</w:t>
      </w:r>
    </w:p>
    <w:p w14:paraId="5DAAC48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7B426C0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avg = sum/5;</w:t>
      </w:r>
    </w:p>
    <w:p w14:paraId="3E36FB1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if (avg&lt;33)</w:t>
      </w:r>
    </w:p>
    <w:p w14:paraId="5E4C9F1D" w14:textId="1609AD60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 xml:space="preserve">    </w:t>
      </w:r>
      <w:r w:rsidR="002B7CA2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printf("Fail!!!");</w:t>
      </w:r>
    </w:p>
    <w:p w14:paraId="3C8106F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else if (avg&lt;40)</w:t>
      </w:r>
    </w:p>
    <w:p w14:paraId="3CF5B728" w14:textId="01634496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 xml:space="preserve">    </w:t>
      </w:r>
      <w:r w:rsidR="002B7CA2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printf("Third Position!");</w:t>
      </w:r>
    </w:p>
    <w:p w14:paraId="3980498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else if (avg&lt;60)</w:t>
      </w:r>
    </w:p>
    <w:p w14:paraId="0992A621" w14:textId="3C882E6A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 xml:space="preserve">    </w:t>
      </w:r>
      <w:r w:rsidR="002B7CA2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printf("Second Position!");</w:t>
      </w:r>
    </w:p>
    <w:p w14:paraId="59FBF5C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else</w:t>
      </w:r>
    </w:p>
    <w:p w14:paraId="321109E5" w14:textId="7F3FBCDD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 xml:space="preserve">    </w:t>
      </w:r>
      <w:r w:rsidR="002B7CA2">
        <w:rPr>
          <w:rFonts w:ascii="Consolas" w:eastAsia="Times New Roman" w:hAnsi="Consolas" w:cs="Times New Roman"/>
          <w:color w:val="000000" w:themeColor="text1"/>
          <w:lang w:eastAsia="en-US"/>
        </w:rPr>
        <w:t xml:space="preserve">    </w:t>
      </w: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printf("First Position!!!");</w:t>
      </w:r>
    </w:p>
    <w:p w14:paraId="52B562E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13A0AB3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29939AB8" w14:textId="6BA31230" w:rsidR="009B6245" w:rsidRDefault="009B6245" w:rsidP="009B6245">
      <w:pPr>
        <w:pStyle w:val="Heading1"/>
      </w:pPr>
      <w:r>
        <w:t>Output:</w:t>
      </w:r>
    </w:p>
    <w:p w14:paraId="770D64FE" w14:textId="14ACB97F" w:rsidR="001205C4" w:rsidRDefault="00910906">
      <w:r>
        <w:rPr>
          <w:noProof/>
        </w:rPr>
        <w:drawing>
          <wp:inline distT="0" distB="0" distL="0" distR="0" wp14:anchorId="74E9E2F9" wp14:editId="17BD03AB">
            <wp:extent cx="6707988" cy="1629624"/>
            <wp:effectExtent l="0" t="0" r="0" b="889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30"/>
                    <a:srcRect r="51987" b="79264"/>
                    <a:stretch/>
                  </pic:blipFill>
                  <pic:spPr bwMode="auto">
                    <a:xfrm>
                      <a:off x="0" y="0"/>
                      <a:ext cx="6751556" cy="164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3C5AA" w14:textId="528B03CF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23</w:t>
      </w:r>
    </w:p>
    <w:p w14:paraId="07C597DF" w14:textId="292A026E" w:rsidR="0073511A" w:rsidRDefault="0073511A" w:rsidP="0073511A">
      <w:pPr>
        <w:pStyle w:val="Heading1"/>
      </w:pPr>
      <w:r>
        <w:t>Question:</w:t>
      </w:r>
    </w:p>
    <w:p w14:paraId="4BAC01B7" w14:textId="732BD8BA" w:rsidR="006C5FCC" w:rsidRP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enter three number and find Largest among 3 numbers.</w:t>
      </w:r>
    </w:p>
    <w:p w14:paraId="3962C953" w14:textId="59CE7699" w:rsidR="009B6245" w:rsidRDefault="009B6245" w:rsidP="009B6245">
      <w:pPr>
        <w:pStyle w:val="Heading1"/>
      </w:pPr>
      <w:r>
        <w:t>Code:</w:t>
      </w:r>
    </w:p>
    <w:p w14:paraId="45A36AE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294833E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51FACEB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1DD876F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a,b,c;</w:t>
      </w:r>
    </w:p>
    <w:p w14:paraId="145844E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19576E9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three numbers with a space between them: ");</w:t>
      </w:r>
    </w:p>
    <w:p w14:paraId="4A3969B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 %d %d",&amp;a,&amp;b,&amp;c);</w:t>
      </w:r>
    </w:p>
    <w:p w14:paraId="1798B44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if ((a &gt; b) &amp;&amp; (a &gt; c))</w:t>
      </w:r>
    </w:p>
    <w:p w14:paraId="5848966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printf("%d is the largest of them all.",a);</w:t>
      </w:r>
    </w:p>
    <w:p w14:paraId="73BED75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else if ((b &gt; a) &amp;&amp; (b &gt; c))</w:t>
      </w:r>
    </w:p>
    <w:p w14:paraId="7B5904D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printf("%d is the largest of them all.",b);</w:t>
      </w:r>
    </w:p>
    <w:p w14:paraId="211BA84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else if ((c &gt; a) &amp;&amp; (c &gt; b))</w:t>
      </w:r>
    </w:p>
    <w:p w14:paraId="3D12EB6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printf("%d is the largest of them all.",c);</w:t>
      </w:r>
    </w:p>
    <w:p w14:paraId="19DEB3A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else</w:t>
      </w:r>
    </w:p>
    <w:p w14:paraId="0F9FD01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printf("You entered two or more numbers which are equal... Largest number can't be found.");</w:t>
      </w:r>
    </w:p>
    <w:p w14:paraId="00FEA67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4445389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2E97C68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1DD24255" w14:textId="2A70340E" w:rsidR="009B6245" w:rsidRDefault="009B6245" w:rsidP="009B6245">
      <w:pPr>
        <w:pStyle w:val="Heading1"/>
      </w:pPr>
      <w:r>
        <w:t>Output:</w:t>
      </w:r>
    </w:p>
    <w:p w14:paraId="42CE2FDB" w14:textId="7EDEAFC0" w:rsidR="001205C4" w:rsidRDefault="00267233">
      <w:r>
        <w:rPr>
          <w:noProof/>
        </w:rPr>
        <w:drawing>
          <wp:inline distT="0" distB="0" distL="0" distR="0" wp14:anchorId="6D376D78" wp14:editId="02BE9455">
            <wp:extent cx="6675976" cy="1392702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 rotWithShape="1">
                    <a:blip r:embed="rId31"/>
                    <a:srcRect r="25483" b="72365"/>
                    <a:stretch/>
                  </pic:blipFill>
                  <pic:spPr bwMode="auto">
                    <a:xfrm>
                      <a:off x="0" y="0"/>
                      <a:ext cx="6761078" cy="141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D7614" w14:textId="294F7C7F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24</w:t>
      </w:r>
    </w:p>
    <w:p w14:paraId="2458F0D7" w14:textId="77777777" w:rsidR="0073511A" w:rsidRDefault="0073511A" w:rsidP="0073511A">
      <w:pPr>
        <w:pStyle w:val="Heading1"/>
      </w:pPr>
      <w:r>
        <w:t>Question:</w:t>
      </w:r>
    </w:p>
    <w:p w14:paraId="61AE7264" w14:textId="77777777" w:rsid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 to find Average of the elements of an array.</w:t>
      </w:r>
    </w:p>
    <w:p w14:paraId="1D378C53" w14:textId="40094DCA" w:rsidR="009B6245" w:rsidRDefault="009B6245" w:rsidP="009B6245">
      <w:pPr>
        <w:pStyle w:val="Heading1"/>
      </w:pPr>
      <w:r>
        <w:t>Code:</w:t>
      </w:r>
    </w:p>
    <w:p w14:paraId="7382825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70CE256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2F7EDC3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30D3933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arr[100],sum = 0,i,n;</w:t>
      </w:r>
    </w:p>
    <w:p w14:paraId="3FC4296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float avg;</w:t>
      </w:r>
    </w:p>
    <w:p w14:paraId="6376497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4BEE02C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 of elements you want to enter in the array(&lt;100): ");</w:t>
      </w:r>
    </w:p>
    <w:p w14:paraId="04EE236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3ED0F15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the array:\n");</w:t>
      </w:r>
    </w:p>
    <w:p w14:paraId="70C7AF6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n;i++){</w:t>
      </w:r>
    </w:p>
    <w:p w14:paraId="37A02A7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scanf("%d",&amp;arr[i]);</w:t>
      </w:r>
    </w:p>
    <w:p w14:paraId="168974B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sum += arr[i];</w:t>
      </w:r>
    </w:p>
    <w:p w14:paraId="324E67E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04F47B8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avg = (float) sum / n;</w:t>
      </w:r>
    </w:p>
    <w:p w14:paraId="3232F05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average of these numbers is %f",avg);</w:t>
      </w:r>
    </w:p>
    <w:p w14:paraId="673BD3D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7D3B81F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6EF6329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770F0253" w14:textId="77777777" w:rsidR="009B6245" w:rsidRDefault="009B6245" w:rsidP="009B6245">
      <w:pPr>
        <w:pStyle w:val="Heading1"/>
      </w:pPr>
      <w:r>
        <w:t>Output:</w:t>
      </w:r>
    </w:p>
    <w:p w14:paraId="3EF9C047" w14:textId="10E3F667" w:rsidR="001205C4" w:rsidRDefault="003103CE">
      <w:r>
        <w:rPr>
          <w:noProof/>
        </w:rPr>
        <w:drawing>
          <wp:inline distT="0" distB="0" distL="0" distR="0" wp14:anchorId="14707B0D" wp14:editId="6E0857CA">
            <wp:extent cx="6680563" cy="1470074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 rotWithShape="1">
                    <a:blip r:embed="rId32"/>
                    <a:srcRect l="1" r="-106" b="60838"/>
                    <a:stretch/>
                  </pic:blipFill>
                  <pic:spPr bwMode="auto">
                    <a:xfrm>
                      <a:off x="0" y="0"/>
                      <a:ext cx="6682154" cy="147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CDF9" w14:textId="52D0E51D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25</w:t>
      </w:r>
    </w:p>
    <w:p w14:paraId="64C8D1C6" w14:textId="77777777" w:rsidR="0073511A" w:rsidRDefault="0073511A" w:rsidP="0073511A">
      <w:pPr>
        <w:pStyle w:val="Heading1"/>
      </w:pPr>
      <w:r>
        <w:t>Question:</w:t>
      </w:r>
    </w:p>
    <w:p w14:paraId="37CCEA4E" w14:textId="1ABBFA95" w:rsidR="006C5FCC" w:rsidRDefault="006C5FCC" w:rsidP="00705CBF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Write a program to find </w:t>
      </w:r>
      <w:r w:rsidR="00E3455F">
        <w:rPr>
          <w:rFonts w:ascii="Times New Roman" w:hAnsi="Times New Roman"/>
          <w:sz w:val="32"/>
        </w:rPr>
        <w:t>largest</w:t>
      </w:r>
      <w:r>
        <w:rPr>
          <w:rFonts w:ascii="Times New Roman" w:hAnsi="Times New Roman"/>
          <w:sz w:val="32"/>
        </w:rPr>
        <w:t xml:space="preserve"> element of an array.</w:t>
      </w:r>
    </w:p>
    <w:p w14:paraId="47129D4D" w14:textId="54A36C00" w:rsidR="009B6245" w:rsidRDefault="009B6245" w:rsidP="00705CBF">
      <w:pPr>
        <w:pStyle w:val="Heading1"/>
      </w:pPr>
      <w:r>
        <w:t>Code:</w:t>
      </w:r>
    </w:p>
    <w:p w14:paraId="7D74171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69A7945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5CF2C18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67F6E51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arr[100],l,n,i;</w:t>
      </w:r>
    </w:p>
    <w:p w14:paraId="05BF215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106E976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 of elements you want to enter in the array(&lt;100): ");</w:t>
      </w:r>
    </w:p>
    <w:p w14:paraId="7DB2A52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4977A4F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the array:\n");</w:t>
      </w:r>
    </w:p>
    <w:p w14:paraId="0E01384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scanf("%d",&amp;l);</w:t>
      </w:r>
    </w:p>
    <w:p w14:paraId="5FD8E8B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arr[0] = l;</w:t>
      </w:r>
    </w:p>
    <w:p w14:paraId="1F65788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1;i &lt; n;i++)</w:t>
      </w:r>
    </w:p>
    <w:p w14:paraId="12CE5D3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scanf("%d",&amp;arr[i]);</w:t>
      </w:r>
    </w:p>
    <w:p w14:paraId="11D9DB7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n;i++){</w:t>
      </w:r>
    </w:p>
    <w:p w14:paraId="6DC56D0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if (l &lt; arr[i])</w:t>
      </w:r>
    </w:p>
    <w:p w14:paraId="49F5592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l = arr[i];</w:t>
      </w:r>
    </w:p>
    <w:p w14:paraId="6468EC8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2846D0F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largest number is %d",l);</w:t>
      </w:r>
    </w:p>
    <w:p w14:paraId="3FCB1FA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6E89D23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3852303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302976A1" w14:textId="77777777" w:rsidR="009B6245" w:rsidRDefault="009B6245" w:rsidP="00705CBF">
      <w:pPr>
        <w:pStyle w:val="Heading1"/>
        <w:spacing w:after="0"/>
      </w:pPr>
      <w:r>
        <w:t>Output:</w:t>
      </w:r>
    </w:p>
    <w:p w14:paraId="7F69848E" w14:textId="641614AD" w:rsidR="001205C4" w:rsidRDefault="00705CBF">
      <w:r>
        <w:rPr>
          <w:noProof/>
        </w:rPr>
        <w:drawing>
          <wp:inline distT="0" distB="0" distL="0" distR="0" wp14:anchorId="59A4F18D" wp14:editId="4D98C218">
            <wp:extent cx="6675120" cy="1209675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33"/>
                    <a:srcRect r="-76" b="67759"/>
                    <a:stretch/>
                  </pic:blipFill>
                  <pic:spPr bwMode="auto">
                    <a:xfrm>
                      <a:off x="0" y="0"/>
                      <a:ext cx="6680108" cy="121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92458" w14:textId="17D56BCF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26</w:t>
      </w:r>
    </w:p>
    <w:p w14:paraId="22E93D75" w14:textId="77777777" w:rsidR="0073511A" w:rsidRDefault="0073511A" w:rsidP="0073511A">
      <w:pPr>
        <w:pStyle w:val="Heading1"/>
      </w:pPr>
      <w:r>
        <w:t>Question:</w:t>
      </w:r>
    </w:p>
    <w:p w14:paraId="0160A566" w14:textId="77777777" w:rsid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Linear search.</w:t>
      </w:r>
    </w:p>
    <w:p w14:paraId="55143A81" w14:textId="5BC7B012" w:rsidR="009B6245" w:rsidRDefault="009B6245" w:rsidP="000C5245">
      <w:pPr>
        <w:pStyle w:val="Heading1"/>
        <w:spacing w:before="0"/>
      </w:pPr>
      <w:r>
        <w:t>Code:</w:t>
      </w:r>
    </w:p>
    <w:p w14:paraId="70A6033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2BD5803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38A56D5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3D61746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arr[100],i,n;</w:t>
      </w:r>
    </w:p>
    <w:p w14:paraId="5EBAA72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39AB249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 of elements in the array: ");</w:t>
      </w:r>
    </w:p>
    <w:p w14:paraId="75A768C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 &amp;n);</w:t>
      </w:r>
    </w:p>
    <w:p w14:paraId="326B95C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the array:\n");</w:t>
      </w:r>
    </w:p>
    <w:p w14:paraId="645DB3F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</w:t>
      </w:r>
    </w:p>
    <w:p w14:paraId="79CD8E7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scanf("%d",&amp;arr[i]);</w:t>
      </w:r>
    </w:p>
    <w:p w14:paraId="5DDFBB4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search number: ");</w:t>
      </w:r>
    </w:p>
    <w:p w14:paraId="6B21893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0099A95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i - 1;i &gt;= 0;i--){</w:t>
      </w:r>
    </w:p>
    <w:p w14:paraId="22026EC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if (n == arr[i]){</w:t>
      </w:r>
    </w:p>
    <w:p w14:paraId="5261CCD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printf("Search number was found at position %d",i + 1);</w:t>
      </w:r>
    </w:p>
    <w:p w14:paraId="0CFD6BE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break;</w:t>
      </w:r>
    </w:p>
    <w:p w14:paraId="712159D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277FFCD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7413DAC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38BD359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4DBD194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04154E7E" w14:textId="0961609A" w:rsidR="009B6245" w:rsidRDefault="009B6245" w:rsidP="000C5245">
      <w:pPr>
        <w:pStyle w:val="Heading1"/>
        <w:spacing w:before="0" w:after="0"/>
      </w:pPr>
      <w:r>
        <w:t>Outpu</w:t>
      </w:r>
      <w:r w:rsidR="00B46E42">
        <w:t>t</w:t>
      </w:r>
      <w:r>
        <w:t>:</w:t>
      </w:r>
    </w:p>
    <w:p w14:paraId="6C7EB242" w14:textId="7F4F2876" w:rsidR="001205C4" w:rsidRDefault="000C5245">
      <w:r>
        <w:rPr>
          <w:noProof/>
        </w:rPr>
        <w:drawing>
          <wp:inline distT="0" distB="0" distL="0" distR="0" wp14:anchorId="4F0EF243" wp14:editId="3950BBCB">
            <wp:extent cx="6661052" cy="1406769"/>
            <wp:effectExtent l="0" t="0" r="6985" b="317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 rotWithShape="1">
                    <a:blip r:embed="rId34"/>
                    <a:srcRect l="-1" r="211" b="62534"/>
                    <a:stretch/>
                  </pic:blipFill>
                  <pic:spPr bwMode="auto">
                    <a:xfrm>
                      <a:off x="0" y="0"/>
                      <a:ext cx="6661052" cy="140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893A2" w14:textId="14138C13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27</w:t>
      </w:r>
    </w:p>
    <w:p w14:paraId="1D9D30F5" w14:textId="77777777" w:rsidR="0073511A" w:rsidRDefault="0073511A" w:rsidP="0073511A">
      <w:pPr>
        <w:pStyle w:val="Heading1"/>
      </w:pPr>
      <w:r>
        <w:t>Question:</w:t>
      </w:r>
    </w:p>
    <w:p w14:paraId="0AD867D1" w14:textId="77777777" w:rsid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input two array and Merge.</w:t>
      </w:r>
    </w:p>
    <w:p w14:paraId="174495C8" w14:textId="63C4E13C" w:rsidR="009B6245" w:rsidRDefault="009B6245" w:rsidP="009B6245">
      <w:pPr>
        <w:pStyle w:val="Heading1"/>
      </w:pPr>
      <w:r>
        <w:t>Code:</w:t>
      </w:r>
    </w:p>
    <w:p w14:paraId="2462E13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00676EE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1B15441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19E11EF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arr1[100],arr2[100],i,n,merge[100];</w:t>
      </w:r>
    </w:p>
    <w:p w14:paraId="6C6DA2F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451221F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 of elements in the array: ");</w:t>
      </w:r>
    </w:p>
    <w:p w14:paraId="63ADF62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23C8B51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first array:\n");</w:t>
      </w:r>
    </w:p>
    <w:p w14:paraId="65D92B4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</w:t>
      </w:r>
    </w:p>
    <w:p w14:paraId="575DDB1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scanf("%d",&amp;arr1[i]);</w:t>
      </w:r>
    </w:p>
    <w:p w14:paraId="46AA15A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second array:\n");</w:t>
      </w:r>
    </w:p>
    <w:p w14:paraId="060EB3B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n;i++){</w:t>
      </w:r>
    </w:p>
    <w:p w14:paraId="7D12395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scanf("%d",&amp;arr2[i]);</w:t>
      </w:r>
    </w:p>
    <w:p w14:paraId="3F2EBD1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merge[i] = arr1[i] + arr2[i];</w:t>
      </w:r>
    </w:p>
    <w:p w14:paraId="7F18BFD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7384ACE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merged array is: %d",merge[0]);</w:t>
      </w:r>
    </w:p>
    <w:p w14:paraId="43EA792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1;i &lt; n;i++)</w:t>
      </w:r>
    </w:p>
    <w:p w14:paraId="1535C50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printf(", %d",merge[i]);</w:t>
      </w:r>
    </w:p>
    <w:p w14:paraId="4AD44F7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4DF8A13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564D2B1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3D32CABC" w14:textId="77777777" w:rsidR="009B6245" w:rsidRDefault="009B6245" w:rsidP="009B6245">
      <w:pPr>
        <w:pStyle w:val="Heading1"/>
      </w:pPr>
      <w:r>
        <w:t>Output:</w:t>
      </w:r>
    </w:p>
    <w:p w14:paraId="6654B391" w14:textId="1343AA97" w:rsidR="001205C4" w:rsidRDefault="00107143">
      <w:r>
        <w:rPr>
          <w:noProof/>
        </w:rPr>
        <w:drawing>
          <wp:inline distT="0" distB="0" distL="0" distR="0" wp14:anchorId="18FFF6D0" wp14:editId="42642119">
            <wp:extent cx="6661052" cy="1097280"/>
            <wp:effectExtent l="0" t="0" r="6985" b="762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 rotWithShape="1">
                    <a:blip r:embed="rId35"/>
                    <a:srcRect l="-1" t="-1124" r="191" b="71895"/>
                    <a:stretch/>
                  </pic:blipFill>
                  <pic:spPr bwMode="auto">
                    <a:xfrm>
                      <a:off x="0" y="0"/>
                      <a:ext cx="6662415" cy="109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530AC" w14:textId="6335AECE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28</w:t>
      </w:r>
    </w:p>
    <w:p w14:paraId="6F258B9D" w14:textId="77777777" w:rsidR="0073511A" w:rsidRDefault="0073511A" w:rsidP="00112F8B">
      <w:pPr>
        <w:pStyle w:val="Heading1"/>
      </w:pPr>
      <w:r>
        <w:t>Question:</w:t>
      </w:r>
    </w:p>
    <w:p w14:paraId="10BAD7DB" w14:textId="77777777" w:rsidR="006C5FCC" w:rsidRDefault="006C5FCC" w:rsidP="000D2148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Selection sort.</w:t>
      </w:r>
    </w:p>
    <w:p w14:paraId="1FC9060F" w14:textId="070B7CCC" w:rsidR="009B6245" w:rsidRDefault="009B6245" w:rsidP="00112F8B">
      <w:pPr>
        <w:pStyle w:val="Heading1"/>
      </w:pPr>
      <w:r>
        <w:t>Code:</w:t>
      </w:r>
    </w:p>
    <w:p w14:paraId="0BAEBB3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49500DA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1F29D17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2255D77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n,arr[100],i,j,min;</w:t>
      </w:r>
    </w:p>
    <w:p w14:paraId="5238A9A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 of elements of array: ");</w:t>
      </w:r>
    </w:p>
    <w:p w14:paraId="62D1644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1601C8C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the array: ");</w:t>
      </w:r>
    </w:p>
    <w:p w14:paraId="5D7F1B0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n; i++)</w:t>
      </w:r>
    </w:p>
    <w:p w14:paraId="703BEA7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scanf("%d",&amp;arr[i]);</w:t>
      </w:r>
    </w:p>
    <w:p w14:paraId="459F207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n;i++){</w:t>
      </w:r>
    </w:p>
    <w:p w14:paraId="04AE310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min = i;</w:t>
      </w:r>
    </w:p>
    <w:p w14:paraId="299CB12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i + 1;j &lt; n;j++){</w:t>
      </w:r>
    </w:p>
    <w:p w14:paraId="7B45723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if (arr[min] &gt; arr[j])</w:t>
      </w:r>
    </w:p>
    <w:p w14:paraId="323CBA7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    min = j;</w:t>
      </w:r>
    </w:p>
    <w:p w14:paraId="5ECB6B4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3CDF9E7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if (min != i)</w:t>
      </w:r>
    </w:p>
    <w:p w14:paraId="69D032D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arr[i] = arr[min] + arr[i] - (arr[min] = arr[i]);</w:t>
      </w:r>
    </w:p>
    <w:p w14:paraId="733B77F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4B75FCF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sorted array is: ");</w:t>
      </w:r>
    </w:p>
    <w:p w14:paraId="08779A6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</w:t>
      </w:r>
    </w:p>
    <w:p w14:paraId="6F6A499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printf("%d ",arr[i]);</w:t>
      </w:r>
    </w:p>
    <w:p w14:paraId="5B96E5B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46F7D46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2C9B75D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7DFA438A" w14:textId="77777777" w:rsidR="009B6245" w:rsidRDefault="009B6245" w:rsidP="00112F8B">
      <w:pPr>
        <w:pStyle w:val="Heading1"/>
      </w:pPr>
      <w:r>
        <w:t>Output:</w:t>
      </w:r>
    </w:p>
    <w:p w14:paraId="1B1D4DCA" w14:textId="248D9E94" w:rsidR="001205C4" w:rsidRDefault="000D2148">
      <w:r>
        <w:rPr>
          <w:noProof/>
        </w:rPr>
        <w:drawing>
          <wp:inline distT="0" distB="0" distL="0" distR="0" wp14:anchorId="148F54C6" wp14:editId="75A9D781">
            <wp:extent cx="6687047" cy="759643"/>
            <wp:effectExtent l="0" t="0" r="0" b="254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36"/>
                    <a:srcRect t="-1" r="24487" b="84751"/>
                    <a:stretch/>
                  </pic:blipFill>
                  <pic:spPr bwMode="auto">
                    <a:xfrm>
                      <a:off x="0" y="0"/>
                      <a:ext cx="6793711" cy="77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ECD03" w14:textId="54F63AD7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29</w:t>
      </w:r>
    </w:p>
    <w:p w14:paraId="29308A41" w14:textId="77777777" w:rsidR="0073511A" w:rsidRDefault="0073511A" w:rsidP="0073511A">
      <w:pPr>
        <w:pStyle w:val="Heading1"/>
      </w:pPr>
      <w:r>
        <w:t>Question:</w:t>
      </w:r>
    </w:p>
    <w:p w14:paraId="4263CB4D" w14:textId="77777777" w:rsid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Bubble sort.</w:t>
      </w:r>
    </w:p>
    <w:p w14:paraId="622BAE40" w14:textId="65879FF9" w:rsidR="009B6245" w:rsidRDefault="009B6245" w:rsidP="009B6245">
      <w:pPr>
        <w:pStyle w:val="Heading1"/>
      </w:pPr>
      <w:r>
        <w:t>Code:</w:t>
      </w:r>
    </w:p>
    <w:p w14:paraId="7DFDAF4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083A256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39B924B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0EC1C9C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n,arr[100],i,j,x = 0;</w:t>
      </w:r>
    </w:p>
    <w:p w14:paraId="3B66E6E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75B61A2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 of elements in the array: ");</w:t>
      </w:r>
    </w:p>
    <w:p w14:paraId="6616B81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10A032E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the array: ");</w:t>
      </w:r>
    </w:p>
    <w:p w14:paraId="6CCE844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</w:t>
      </w:r>
    </w:p>
    <w:p w14:paraId="49B4FA3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scanf("%d",&amp;arr[i]);</w:t>
      </w:r>
    </w:p>
    <w:p w14:paraId="3EEF33B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while (x != 1){</w:t>
      </w:r>
    </w:p>
    <w:p w14:paraId="79A0E93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x = 1;</w:t>
      </w:r>
    </w:p>
    <w:p w14:paraId="2D200A7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(i = 1;i &lt; n;i++){</w:t>
      </w:r>
    </w:p>
    <w:p w14:paraId="413D900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if (arr[i-1] &gt; arr[i]){</w:t>
      </w:r>
    </w:p>
    <w:p w14:paraId="71CC3E5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    arr[i-1] = arr[i] + arr[i-1] - (arr[i] = arr[i-1]);</w:t>
      </w:r>
    </w:p>
    <w:p w14:paraId="4380F7A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    x = 0;</w:t>
      </w:r>
    </w:p>
    <w:p w14:paraId="45A9D6B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}</w:t>
      </w:r>
    </w:p>
    <w:p w14:paraId="1F9E75B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1D17659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25A0555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bubble sorted array is: ");</w:t>
      </w:r>
    </w:p>
    <w:p w14:paraId="12F62F5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</w:t>
      </w:r>
    </w:p>
    <w:p w14:paraId="0982DC7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printf("%d ",arr[i]);</w:t>
      </w:r>
    </w:p>
    <w:p w14:paraId="7C4FD1F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1D36AE5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55CA659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40C8B600" w14:textId="35893DF4" w:rsidR="009B6245" w:rsidRDefault="009B6245" w:rsidP="002D46B8">
      <w:pPr>
        <w:pStyle w:val="Heading1"/>
        <w:spacing w:after="0"/>
      </w:pPr>
      <w:r>
        <w:t>Output:</w:t>
      </w:r>
      <w:r w:rsidR="004776A5" w:rsidRPr="004776A5">
        <w:rPr>
          <w:noProof/>
        </w:rPr>
        <w:t xml:space="preserve"> </w:t>
      </w:r>
      <w:r w:rsidR="004776A5">
        <w:rPr>
          <w:noProof/>
        </w:rPr>
        <w:drawing>
          <wp:inline distT="0" distB="0" distL="0" distR="0" wp14:anchorId="644A6BEE" wp14:editId="6656E4DB">
            <wp:extent cx="6696764" cy="556591"/>
            <wp:effectExtent l="0" t="0" r="0" b="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 rotWithShape="1">
                    <a:blip r:embed="rId37"/>
                    <a:srcRect l="-1" r="9347" b="86604"/>
                    <a:stretch/>
                  </pic:blipFill>
                  <pic:spPr bwMode="auto">
                    <a:xfrm>
                      <a:off x="0" y="0"/>
                      <a:ext cx="6823594" cy="56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3C8C8" w14:textId="2E9682EC" w:rsidR="001205C4" w:rsidRDefault="001205C4"/>
    <w:p w14:paraId="6271B135" w14:textId="68D18783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30</w:t>
      </w:r>
    </w:p>
    <w:p w14:paraId="2356310C" w14:textId="77777777" w:rsidR="0073511A" w:rsidRDefault="0073511A" w:rsidP="0073511A">
      <w:pPr>
        <w:pStyle w:val="Heading1"/>
      </w:pPr>
      <w:r>
        <w:t>Question:</w:t>
      </w:r>
    </w:p>
    <w:p w14:paraId="68B62B9D" w14:textId="77777777" w:rsidR="006C5FCC" w:rsidRDefault="006C5FCC" w:rsidP="006C5FCC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Insertion sort.</w:t>
      </w:r>
    </w:p>
    <w:p w14:paraId="3EA81EE9" w14:textId="686BCD93" w:rsidR="009B6245" w:rsidRDefault="009B6245" w:rsidP="009B6245">
      <w:pPr>
        <w:pStyle w:val="Heading1"/>
      </w:pPr>
      <w:r>
        <w:t>Code:</w:t>
      </w:r>
    </w:p>
    <w:p w14:paraId="0099AA9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223296E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09D42EA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2C0DAE7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n,arr[100],i,j,key;</w:t>
      </w:r>
    </w:p>
    <w:p w14:paraId="23EBEB5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 of elements in the array: ");</w:t>
      </w:r>
    </w:p>
    <w:p w14:paraId="2CB0E08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18A1A04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the array: ");</w:t>
      </w:r>
    </w:p>
    <w:p w14:paraId="0B8E72B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n; i++)</w:t>
      </w:r>
    </w:p>
    <w:p w14:paraId="72D47B8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scanf("%d",&amp;arr[i]);</w:t>
      </w:r>
    </w:p>
    <w:p w14:paraId="5C951CA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1; i &lt; n; i++){</w:t>
      </w:r>
    </w:p>
    <w:p w14:paraId="5F7983C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key = arr[i];</w:t>
      </w:r>
    </w:p>
    <w:p w14:paraId="53C1DB0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i - 1; (j &gt;= 0) &amp;&amp; (key &lt; arr[j]); j--)</w:t>
      </w:r>
    </w:p>
    <w:p w14:paraId="4EFBDAE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arr[j + 1] = arr[j];</w:t>
      </w:r>
    </w:p>
    <w:p w14:paraId="2F08CCF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arr[j + 1] = key;</w:t>
      </w:r>
    </w:p>
    <w:p w14:paraId="7FAB264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63E8146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insertion sorted array is:");</w:t>
      </w:r>
    </w:p>
    <w:p w14:paraId="5963D6F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n; i++)</w:t>
      </w:r>
    </w:p>
    <w:p w14:paraId="663B6F6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 %d",arr[i]);</w:t>
      </w:r>
    </w:p>
    <w:p w14:paraId="112D341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0E34D56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1BEC02A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43225043" w14:textId="77777777" w:rsidR="0083273E" w:rsidRDefault="009B6245" w:rsidP="00A51CD9">
      <w:pPr>
        <w:pStyle w:val="Heading1"/>
      </w:pPr>
      <w:r>
        <w:t>Output:</w:t>
      </w:r>
    </w:p>
    <w:p w14:paraId="3106423D" w14:textId="2B10EB5E" w:rsidR="001205C4" w:rsidRDefault="0083273E" w:rsidP="00A51CD9">
      <w:pPr>
        <w:pStyle w:val="Heading1"/>
      </w:pPr>
      <w:r w:rsidRPr="008327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F277CE" wp14:editId="41B398CA">
            <wp:extent cx="6597015" cy="898426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 rotWithShape="1">
                    <a:blip r:embed="rId38"/>
                    <a:srcRect r="30286" b="83121"/>
                    <a:stretch/>
                  </pic:blipFill>
                  <pic:spPr bwMode="auto">
                    <a:xfrm>
                      <a:off x="0" y="0"/>
                      <a:ext cx="6763695" cy="92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7D663" w14:textId="77777777" w:rsidR="00A51CD9" w:rsidRPr="00A51CD9" w:rsidRDefault="00A51CD9" w:rsidP="00A51CD9"/>
    <w:p w14:paraId="194426F0" w14:textId="7F2BD230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31</w:t>
      </w:r>
    </w:p>
    <w:p w14:paraId="15EBE836" w14:textId="77777777" w:rsidR="0073511A" w:rsidRDefault="0073511A" w:rsidP="0073511A">
      <w:pPr>
        <w:pStyle w:val="Heading1"/>
      </w:pPr>
      <w:r>
        <w:t>Question:</w:t>
      </w:r>
    </w:p>
    <w:p w14:paraId="69056C3F" w14:textId="77777777" w:rsidR="006C5FCC" w:rsidRDefault="006C5FCC" w:rsidP="00FC323A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Binary search.</w:t>
      </w:r>
    </w:p>
    <w:p w14:paraId="66967BCF" w14:textId="53E5330E" w:rsidR="009B6245" w:rsidRDefault="009B6245" w:rsidP="001C2DC6">
      <w:pPr>
        <w:pStyle w:val="Heading1"/>
        <w:spacing w:before="0" w:after="0"/>
      </w:pPr>
      <w:r>
        <w:t>Code:</w:t>
      </w:r>
    </w:p>
    <w:p w14:paraId="043ABD9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5C8709B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 &lt;conio.h&gt;</w:t>
      </w:r>
    </w:p>
    <w:p w14:paraId="438D7BF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25DA7B1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n,arr[100],i,first = 0,last,mid,x;</w:t>
      </w:r>
    </w:p>
    <w:p w14:paraId="49B0131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 of elements in the array: ");</w:t>
      </w:r>
    </w:p>
    <w:p w14:paraId="02D84F7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3F6E3FD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the array: ");</w:t>
      </w:r>
    </w:p>
    <w:p w14:paraId="03949F6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n; i++)</w:t>
      </w:r>
    </w:p>
    <w:p w14:paraId="77B44A5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scanf("%d",&amp;arr[i]);</w:t>
      </w:r>
    </w:p>
    <w:p w14:paraId="5A96067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search number: ");</w:t>
      </w:r>
    </w:p>
    <w:p w14:paraId="4881CE2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scanf("%d",&amp;x);</w:t>
      </w:r>
    </w:p>
    <w:p w14:paraId="36CDA0D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last = n;</w:t>
      </w:r>
    </w:p>
    <w:p w14:paraId="09A0B55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while (first &lt; last){</w:t>
      </w:r>
    </w:p>
    <w:p w14:paraId="755ABFB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mid = (first + last) / 2;</w:t>
      </w:r>
    </w:p>
    <w:p w14:paraId="357AF21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if (x == arr[mid]){</w:t>
      </w:r>
    </w:p>
    <w:p w14:paraId="48A6C90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printf("The search number was found at position: %d",mid + 1);</w:t>
      </w:r>
    </w:p>
    <w:p w14:paraId="417BF05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break;</w:t>
      </w:r>
    </w:p>
    <w:p w14:paraId="4AC0BDD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5F3F67F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else if (x &gt; arr[mid])</w:t>
      </w:r>
    </w:p>
    <w:p w14:paraId="1E8596C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    first = mid + 1;</w:t>
      </w:r>
    </w:p>
    <w:p w14:paraId="05F519E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else</w:t>
      </w:r>
    </w:p>
    <w:p w14:paraId="26F021D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    last = mid;</w:t>
      </w:r>
    </w:p>
    <w:p w14:paraId="654FFEC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48EE6D9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if (first &gt;= last)</w:t>
      </w:r>
    </w:p>
    <w:p w14:paraId="7DEFFEE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printf("The search number was not found in the array!");</w:t>
      </w:r>
    </w:p>
    <w:p w14:paraId="7B126F6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0D47D48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17AFFA8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36189E00" w14:textId="5455CA68" w:rsidR="009B6245" w:rsidRDefault="009B6245" w:rsidP="001C2DC6">
      <w:pPr>
        <w:pStyle w:val="Heading1"/>
        <w:spacing w:before="0" w:after="0"/>
      </w:pPr>
      <w:r>
        <w:t>Output:</w:t>
      </w:r>
    </w:p>
    <w:p w14:paraId="531BDE1B" w14:textId="061FC96D" w:rsidR="001205C4" w:rsidRDefault="001C2DC6">
      <w:r>
        <w:rPr>
          <w:noProof/>
        </w:rPr>
        <w:drawing>
          <wp:inline distT="0" distB="0" distL="0" distR="0" wp14:anchorId="4F60A561" wp14:editId="6A76E18F">
            <wp:extent cx="6675120" cy="63610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 rotWithShape="1">
                    <a:blip r:embed="rId39"/>
                    <a:srcRect b="83059"/>
                    <a:stretch/>
                  </pic:blipFill>
                  <pic:spPr bwMode="auto">
                    <a:xfrm>
                      <a:off x="0" y="0"/>
                      <a:ext cx="6675120" cy="63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90160" w14:textId="0819248F" w:rsidR="009B6245" w:rsidRDefault="009B6245" w:rsidP="00BC39EA">
      <w:pPr>
        <w:pStyle w:val="Title"/>
        <w:spacing w:after="0"/>
      </w:pPr>
      <w:r>
        <w:lastRenderedPageBreak/>
        <w:t xml:space="preserve">Program </w:t>
      </w:r>
      <w:r w:rsidR="0073511A">
        <w:t>32</w:t>
      </w:r>
    </w:p>
    <w:p w14:paraId="548D1C3E" w14:textId="77777777" w:rsidR="0073511A" w:rsidRDefault="0073511A" w:rsidP="00E34E17">
      <w:pPr>
        <w:pStyle w:val="Heading1"/>
        <w:spacing w:before="0" w:after="0"/>
      </w:pPr>
      <w:r>
        <w:t>Question:</w:t>
      </w:r>
    </w:p>
    <w:p w14:paraId="45E08BB5" w14:textId="77777777" w:rsidR="00E609B6" w:rsidRDefault="00E609B6" w:rsidP="00E34E17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Sum of two matrices.</w:t>
      </w:r>
    </w:p>
    <w:p w14:paraId="4416B896" w14:textId="03294E66" w:rsidR="009B6245" w:rsidRDefault="009B6245" w:rsidP="00E34E17">
      <w:pPr>
        <w:pStyle w:val="Heading1"/>
        <w:spacing w:before="0" w:after="0"/>
      </w:pPr>
      <w:r>
        <w:t>Code:</w:t>
      </w:r>
    </w:p>
    <w:p w14:paraId="6E92988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08F33B9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76426FD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arr1[10][10],arr2[10][10],arr3[10][10],i,j,n,m;</w:t>
      </w:r>
    </w:p>
    <w:p w14:paraId="6DC87BD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values of n and m for nxm matrices: ");</w:t>
      </w:r>
    </w:p>
    <w:p w14:paraId="3F43DBE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 %d",&amp;n,&amp;m);</w:t>
      </w:r>
    </w:p>
    <w:p w14:paraId="2958A71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first array:\n");</w:t>
      </w:r>
    </w:p>
    <w:p w14:paraId="490F7D6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n;i++){</w:t>
      </w:r>
    </w:p>
    <w:p w14:paraId="724A433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printf("Row %d: ",i + 1);</w:t>
      </w:r>
    </w:p>
    <w:p w14:paraId="26015F5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0;j &lt; m;j++)</w:t>
      </w:r>
    </w:p>
    <w:p w14:paraId="1DB23AB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scanf("%d",&amp;arr1[i][j]);</w:t>
      </w:r>
    </w:p>
    <w:p w14:paraId="5983FA6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37299BB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elements of second array:\n");</w:t>
      </w:r>
    </w:p>
    <w:p w14:paraId="524820C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n;i++){</w:t>
      </w:r>
    </w:p>
    <w:p w14:paraId="341DABC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printf("Row %d: ",i + 1);</w:t>
      </w:r>
    </w:p>
    <w:p w14:paraId="71541AC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0;j &lt; m;j++)</w:t>
      </w:r>
    </w:p>
    <w:p w14:paraId="42943F8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scanf("%d",&amp;arr2[i][j]);</w:t>
      </w:r>
    </w:p>
    <w:p w14:paraId="4C56D66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3A6CAAA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sum of the matrices is:\n");</w:t>
      </w:r>
    </w:p>
    <w:p w14:paraId="75DC869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0;i &lt; n;i++){</w:t>
      </w:r>
    </w:p>
    <w:p w14:paraId="28241D3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0;j &lt; m;j++)</w:t>
      </w:r>
    </w:p>
    <w:p w14:paraId="0C823A4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printf("%d ",arr3[i][j] = arr1[i][j] + arr2[i][j]);</w:t>
      </w:r>
    </w:p>
    <w:p w14:paraId="7B02611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printf("\n");</w:t>
      </w:r>
    </w:p>
    <w:p w14:paraId="2553FBD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21F10F0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37DAEBB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36B41DF2" w14:textId="6E748A17" w:rsidR="009B6245" w:rsidRDefault="009B6245" w:rsidP="00E34E17">
      <w:pPr>
        <w:pStyle w:val="Heading1"/>
        <w:spacing w:before="0" w:after="0"/>
      </w:pPr>
      <w:r>
        <w:t>Output:</w:t>
      </w:r>
    </w:p>
    <w:p w14:paraId="5CE04BB4" w14:textId="1DE5EAA8" w:rsidR="001205C4" w:rsidRDefault="00E34E17">
      <w:r>
        <w:rPr>
          <w:noProof/>
        </w:rPr>
        <w:drawing>
          <wp:inline distT="0" distB="0" distL="0" distR="0" wp14:anchorId="02A10664" wp14:editId="45AC0AF3">
            <wp:extent cx="6672671" cy="1478942"/>
            <wp:effectExtent l="0" t="0" r="0" b="698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 rotWithShape="1">
                    <a:blip r:embed="rId40"/>
                    <a:srcRect t="1" b="60596"/>
                    <a:stretch/>
                  </pic:blipFill>
                  <pic:spPr bwMode="auto">
                    <a:xfrm>
                      <a:off x="0" y="0"/>
                      <a:ext cx="6674690" cy="147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D227C" w14:textId="4D6A1766" w:rsidR="009B6245" w:rsidRDefault="009B6245" w:rsidP="003F6882">
      <w:pPr>
        <w:pStyle w:val="Title"/>
        <w:spacing w:after="0"/>
      </w:pPr>
      <w:r>
        <w:lastRenderedPageBreak/>
        <w:t xml:space="preserve">Program </w:t>
      </w:r>
      <w:r w:rsidR="0073511A">
        <w:t>33</w:t>
      </w:r>
    </w:p>
    <w:p w14:paraId="2E3EE170" w14:textId="77777777" w:rsidR="0073511A" w:rsidRDefault="0073511A" w:rsidP="003F6882">
      <w:pPr>
        <w:pStyle w:val="Heading1"/>
        <w:spacing w:before="0" w:after="0"/>
      </w:pPr>
      <w:r>
        <w:t>Question:</w:t>
      </w:r>
    </w:p>
    <w:p w14:paraId="749A0ADD" w14:textId="77777777" w:rsidR="00E609B6" w:rsidRDefault="00E609B6" w:rsidP="003F6882">
      <w:pPr>
        <w:spacing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Product of two matrices.</w:t>
      </w:r>
    </w:p>
    <w:p w14:paraId="28C0E9C8" w14:textId="595DE0EF" w:rsidR="009B6245" w:rsidRDefault="009B6245" w:rsidP="003F6882">
      <w:pPr>
        <w:pStyle w:val="Heading1"/>
        <w:spacing w:before="0" w:after="0"/>
      </w:pPr>
      <w:r>
        <w:t>Code:</w:t>
      </w:r>
    </w:p>
    <w:p w14:paraId="1DACDDC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0BC50A1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2121C6D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arr1[10][10],arr2[10][10],arr3[10][10],m,n,o,i,j,k;</w:t>
      </w:r>
    </w:p>
    <w:p w14:paraId="27D4EFF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values of m,n and o for mxn and nxo matrices: ");</w:t>
      </w:r>
    </w:p>
    <w:p w14:paraId="2F064E0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 %d %d", &amp;m, &amp;n, &amp;o);</w:t>
      </w:r>
    </w:p>
    <w:p w14:paraId="1FECACC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values of first matrix:\n");</w:t>
      </w:r>
    </w:p>
    <w:p w14:paraId="55AD0B4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m; i++){</w:t>
      </w:r>
    </w:p>
    <w:p w14:paraId="6A96C3D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0; j &lt; n; j++)</w:t>
      </w:r>
    </w:p>
    <w:p w14:paraId="34E2E9A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scanf("%d",&amp;arr1[i][j]);</w:t>
      </w:r>
    </w:p>
    <w:p w14:paraId="002AF63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0B33DB6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values of second matrix:\n");</w:t>
      </w:r>
    </w:p>
    <w:p w14:paraId="5F74758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n; i++){</w:t>
      </w:r>
    </w:p>
    <w:p w14:paraId="11CCA67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0; j &lt; o; j++)</w:t>
      </w:r>
    </w:p>
    <w:p w14:paraId="731B71F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scanf("%d",&amp;arr2[i][j]);</w:t>
      </w:r>
    </w:p>
    <w:p w14:paraId="7EEFA37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4A5ECF9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multiple of these two matrices is:\n");</w:t>
      </w:r>
    </w:p>
    <w:p w14:paraId="324EB91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m; i++){</w:t>
      </w:r>
    </w:p>
    <w:p w14:paraId="111F43A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0; j &lt; o; j++){</w:t>
      </w:r>
    </w:p>
    <w:p w14:paraId="7774370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arr3[i][j] = 0;</w:t>
      </w:r>
    </w:p>
    <w:p w14:paraId="406F4EE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for (k = 0; k &lt; n; k++)</w:t>
      </w:r>
    </w:p>
    <w:p w14:paraId="09329B1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    arr3[i][j] += arr1[i][k] * arr2[k][j];</w:t>
      </w:r>
    </w:p>
    <w:p w14:paraId="7575349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printf("%d ",arr3[i][j]);</w:t>
      </w:r>
    </w:p>
    <w:p w14:paraId="2C6EB61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}</w:t>
      </w:r>
    </w:p>
    <w:p w14:paraId="2E4D076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printf("\n");</w:t>
      </w:r>
    </w:p>
    <w:p w14:paraId="5C21828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0C98A6B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5741A7F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0BD56584" w14:textId="5A848DA0" w:rsidR="009B6245" w:rsidRDefault="009B6245" w:rsidP="003F6882">
      <w:pPr>
        <w:pStyle w:val="Heading1"/>
        <w:spacing w:before="0" w:after="0"/>
      </w:pPr>
      <w:r>
        <w:t>Output:</w:t>
      </w:r>
    </w:p>
    <w:p w14:paraId="5EEFFFC9" w14:textId="182B5E0A" w:rsidR="001205C4" w:rsidRDefault="003F6882">
      <w:r>
        <w:rPr>
          <w:noProof/>
        </w:rPr>
        <w:drawing>
          <wp:inline distT="0" distB="0" distL="0" distR="0" wp14:anchorId="370B2391" wp14:editId="4E130770">
            <wp:extent cx="6670525" cy="1335819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 rotWithShape="1">
                    <a:blip r:embed="rId41"/>
                    <a:srcRect l="119" r="-119" b="64399"/>
                    <a:stretch/>
                  </pic:blipFill>
                  <pic:spPr bwMode="auto">
                    <a:xfrm>
                      <a:off x="0" y="0"/>
                      <a:ext cx="6675120" cy="133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D0DC6" w14:textId="68EDC701" w:rsidR="009B6245" w:rsidRDefault="009B6245" w:rsidP="003E3490">
      <w:pPr>
        <w:pStyle w:val="Title"/>
      </w:pPr>
      <w:r>
        <w:lastRenderedPageBreak/>
        <w:t xml:space="preserve">Program </w:t>
      </w:r>
      <w:r w:rsidR="0073511A">
        <w:t>34</w:t>
      </w:r>
    </w:p>
    <w:p w14:paraId="0689A07A" w14:textId="77777777" w:rsidR="0073511A" w:rsidRDefault="0073511A" w:rsidP="003E3490">
      <w:pPr>
        <w:pStyle w:val="Heading1"/>
      </w:pPr>
      <w:r>
        <w:t>Question:</w:t>
      </w:r>
    </w:p>
    <w:p w14:paraId="7992C5A9" w14:textId="77777777" w:rsidR="00E609B6" w:rsidRDefault="00E609B6" w:rsidP="003E3490">
      <w:pPr>
        <w:spacing w:before="240"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Transpose of a matrix.</w:t>
      </w:r>
    </w:p>
    <w:p w14:paraId="05E6346F" w14:textId="6335CC66" w:rsidR="009B6245" w:rsidRDefault="009B6245" w:rsidP="003E3490">
      <w:pPr>
        <w:pStyle w:val="Heading1"/>
        <w:spacing w:before="0"/>
      </w:pPr>
      <w:r>
        <w:t>Code:</w:t>
      </w:r>
    </w:p>
    <w:p w14:paraId="071DF50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234DF44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00A0D60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arr[10][10], arrt[10][10], m, n, i, j;</w:t>
      </w:r>
    </w:p>
    <w:p w14:paraId="353FB80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values of m and n for mxn matrix: ");</w:t>
      </w:r>
    </w:p>
    <w:p w14:paraId="6883336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 %d", &amp;m, &amp;n);</w:t>
      </w:r>
    </w:p>
    <w:p w14:paraId="0C5762A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values of the matrix:\n");</w:t>
      </w:r>
    </w:p>
    <w:p w14:paraId="0F7152D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m; i++){</w:t>
      </w:r>
    </w:p>
    <w:p w14:paraId="0983498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printf("Row %d: ",i + 1);</w:t>
      </w:r>
    </w:p>
    <w:p w14:paraId="0CA8E14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0; j &lt; n; j++)</w:t>
      </w:r>
    </w:p>
    <w:p w14:paraId="45D7A98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scanf("%d",&amp;arr[i][j]);</w:t>
      </w:r>
    </w:p>
    <w:p w14:paraId="7D8F6B1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020D5E4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m; i++){</w:t>
      </w:r>
    </w:p>
    <w:p w14:paraId="55E59CE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0; j &lt; n; j++)</w:t>
      </w:r>
    </w:p>
    <w:p w14:paraId="64C254F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arrt[j][i] = arr[i][j];</w:t>
      </w:r>
    </w:p>
    <w:p w14:paraId="0E41836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025B0F2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transposed matrix is:\n");</w:t>
      </w:r>
    </w:p>
    <w:p w14:paraId="7A6184B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n; i++){</w:t>
      </w:r>
    </w:p>
    <w:p w14:paraId="0A2C4A4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for (j = 0; j &lt; m; j++)</w:t>
      </w:r>
    </w:p>
    <w:p w14:paraId="602962D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    printf("%d\t",arrt[i][j]);</w:t>
      </w:r>
    </w:p>
    <w:p w14:paraId="2EC10FD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printf("\n");</w:t>
      </w:r>
    </w:p>
    <w:p w14:paraId="3F8AA1F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44749DA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48D010F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6B762F15" w14:textId="2C0DB615" w:rsidR="009B6245" w:rsidRDefault="009B6245" w:rsidP="003E3490">
      <w:pPr>
        <w:pStyle w:val="Heading1"/>
        <w:spacing w:after="0"/>
      </w:pPr>
      <w:r>
        <w:t>Output:</w:t>
      </w:r>
    </w:p>
    <w:p w14:paraId="4B5F9EC9" w14:textId="11998F94" w:rsidR="001205C4" w:rsidRDefault="003853D4">
      <w:r>
        <w:rPr>
          <w:noProof/>
        </w:rPr>
        <w:drawing>
          <wp:inline distT="0" distB="0" distL="0" distR="0" wp14:anchorId="627C75F1" wp14:editId="2CDD98E5">
            <wp:extent cx="6675120" cy="1192696"/>
            <wp:effectExtent l="0" t="0" r="0" b="762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 rotWithShape="1">
                    <a:blip r:embed="rId42"/>
                    <a:srcRect b="68235"/>
                    <a:stretch/>
                  </pic:blipFill>
                  <pic:spPr bwMode="auto">
                    <a:xfrm>
                      <a:off x="0" y="0"/>
                      <a:ext cx="6675120" cy="119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A107D" w14:textId="4691C2BB" w:rsidR="009B6245" w:rsidRDefault="009B6245" w:rsidP="009B6245">
      <w:pPr>
        <w:pStyle w:val="Title"/>
      </w:pPr>
      <w:r>
        <w:lastRenderedPageBreak/>
        <w:t xml:space="preserve">Program </w:t>
      </w:r>
      <w:r w:rsidR="0073511A">
        <w:t>35</w:t>
      </w:r>
    </w:p>
    <w:p w14:paraId="718C750C" w14:textId="77777777" w:rsidR="0073511A" w:rsidRDefault="0073511A" w:rsidP="0073511A">
      <w:pPr>
        <w:pStyle w:val="Heading1"/>
      </w:pPr>
      <w:r>
        <w:t>Question:</w:t>
      </w:r>
    </w:p>
    <w:p w14:paraId="337E58E4" w14:textId="77777777" w:rsidR="00E609B6" w:rsidRDefault="00E609B6" w:rsidP="00E609B6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Sum of two numbers using functions.</w:t>
      </w:r>
    </w:p>
    <w:p w14:paraId="65972BB4" w14:textId="501888E2" w:rsidR="009B6245" w:rsidRDefault="009B6245" w:rsidP="009B6245">
      <w:pPr>
        <w:pStyle w:val="Heading1"/>
      </w:pPr>
      <w:r>
        <w:t>Code:</w:t>
      </w:r>
    </w:p>
    <w:p w14:paraId="3C77EB6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#include&lt;stdio.h&gt;</w:t>
      </w:r>
    </w:p>
    <w:p w14:paraId="5F8FA3A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#include&lt;conio.h&gt;</w:t>
      </w:r>
    </w:p>
    <w:p w14:paraId="2485ABC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float sum(float a,float b){</w:t>
      </w:r>
    </w:p>
    <w:p w14:paraId="371B21D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float c;</w:t>
      </w:r>
    </w:p>
    <w:p w14:paraId="26EF2D2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 = (float) a + b;</w:t>
      </w:r>
    </w:p>
    <w:p w14:paraId="40A4BD90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c;</w:t>
      </w:r>
    </w:p>
    <w:p w14:paraId="0B09093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74B35CE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1FFF95D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float a,b;</w:t>
      </w:r>
    </w:p>
    <w:p w14:paraId="2B23E1B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1A974BC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two numbers: ");</w:t>
      </w:r>
    </w:p>
    <w:p w14:paraId="3942D56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scanf("%f %f",&amp;a,&amp;b);</w:t>
      </w:r>
    </w:p>
    <w:p w14:paraId="5401AE8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addition of these two numbers is %.2f",sum(a,b));</w:t>
      </w:r>
    </w:p>
    <w:p w14:paraId="5F91504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64C1887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6F9CFA7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7C90519A" w14:textId="2D38F4E2" w:rsidR="0073511A" w:rsidRDefault="009B6245" w:rsidP="0073511A">
      <w:pPr>
        <w:pStyle w:val="Heading1"/>
      </w:pPr>
      <w:r>
        <w:t>Output:</w:t>
      </w:r>
    </w:p>
    <w:p w14:paraId="7D1748FB" w14:textId="6F07C0AE" w:rsidR="0043657E" w:rsidRPr="0043657E" w:rsidRDefault="0043657E" w:rsidP="0043657E">
      <w:r>
        <w:rPr>
          <w:noProof/>
        </w:rPr>
        <w:drawing>
          <wp:inline distT="0" distB="0" distL="0" distR="0" wp14:anchorId="1777BF69" wp14:editId="5595889F">
            <wp:extent cx="6688862" cy="1505243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43"/>
                    <a:srcRect l="1" t="-1" r="29256" b="71698"/>
                    <a:stretch/>
                  </pic:blipFill>
                  <pic:spPr bwMode="auto">
                    <a:xfrm>
                      <a:off x="0" y="0"/>
                      <a:ext cx="6721836" cy="151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E2274" w14:textId="77777777" w:rsidR="0073511A" w:rsidRDefault="0073511A">
      <w:pPr>
        <w:rPr>
          <w:rFonts w:asciiTheme="majorHAnsi" w:eastAsiaTheme="majorEastAsia" w:hAnsiTheme="majorHAnsi" w:cstheme="majorBidi"/>
          <w:b/>
          <w:color w:val="454541" w:themeColor="text2" w:themeTint="E6"/>
          <w:sz w:val="44"/>
          <w:szCs w:val="32"/>
        </w:rPr>
      </w:pPr>
      <w:r>
        <w:br w:type="page"/>
      </w:r>
    </w:p>
    <w:p w14:paraId="1F382BAE" w14:textId="6C7DF22E" w:rsidR="0073511A" w:rsidRDefault="0073511A" w:rsidP="0073511A">
      <w:pPr>
        <w:pStyle w:val="Title"/>
      </w:pPr>
      <w:r>
        <w:lastRenderedPageBreak/>
        <w:t>Program 36</w:t>
      </w:r>
    </w:p>
    <w:p w14:paraId="599E3AE0" w14:textId="77777777" w:rsidR="0073511A" w:rsidRDefault="0073511A" w:rsidP="0073511A">
      <w:pPr>
        <w:pStyle w:val="Heading1"/>
      </w:pPr>
      <w:r>
        <w:t>Question:</w:t>
      </w:r>
    </w:p>
    <w:p w14:paraId="2C7BF909" w14:textId="77777777" w:rsidR="00E609B6" w:rsidRDefault="00E609B6" w:rsidP="00E609B6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Swap two numbers using functions.</w:t>
      </w:r>
    </w:p>
    <w:p w14:paraId="48F06DEE" w14:textId="6E06A89D" w:rsidR="0073511A" w:rsidRDefault="0073511A" w:rsidP="0073511A">
      <w:pPr>
        <w:pStyle w:val="Heading1"/>
      </w:pPr>
      <w:r>
        <w:t>Code:</w:t>
      </w:r>
    </w:p>
    <w:p w14:paraId="6644F09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7DCFCDD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 &lt;conio.h&gt;</w:t>
      </w:r>
    </w:p>
    <w:p w14:paraId="281989C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void swap(int a, int b){</w:t>
      </w:r>
    </w:p>
    <w:p w14:paraId="76C75FBF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a = b + a - (b = a);</w:t>
      </w:r>
    </w:p>
    <w:p w14:paraId="59B1150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printf("The values of a and b after swapping inside of a function is:\na = %d\nb = %d",a,b);</w:t>
      </w:r>
    </w:p>
    <w:p w14:paraId="7980841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525811F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17B5FFC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a,b;</w:t>
      </w:r>
    </w:p>
    <w:p w14:paraId="3C22675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0EE3134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value of a and b: ");</w:t>
      </w:r>
    </w:p>
    <w:p w14:paraId="3866634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 %d",&amp;a,&amp;b);</w:t>
      </w:r>
    </w:p>
    <w:p w14:paraId="4AFA88C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swap(a,b);</w:t>
      </w:r>
    </w:p>
    <w:p w14:paraId="085D53A5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7F5E9A4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6B50D47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4AB61462" w14:textId="02AF0F9F" w:rsidR="0073511A" w:rsidRDefault="0073511A" w:rsidP="0073511A">
      <w:pPr>
        <w:pStyle w:val="Heading1"/>
      </w:pPr>
      <w:r>
        <w:t>Output:</w:t>
      </w:r>
    </w:p>
    <w:p w14:paraId="08DCD008" w14:textId="0BB450F8" w:rsidR="0073511A" w:rsidRDefault="00F458BF">
      <w:r>
        <w:rPr>
          <w:noProof/>
        </w:rPr>
        <w:drawing>
          <wp:inline distT="0" distB="0" distL="0" distR="0" wp14:anchorId="037E34B1" wp14:editId="116F63FB">
            <wp:extent cx="6687879" cy="825808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 rotWithShape="1">
                    <a:blip r:embed="rId44"/>
                    <a:srcRect l="-795" t="-471" r="24622" b="83750"/>
                    <a:stretch/>
                  </pic:blipFill>
                  <pic:spPr bwMode="auto">
                    <a:xfrm>
                      <a:off x="0" y="0"/>
                      <a:ext cx="6800791" cy="83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2FE22" w14:textId="652C0F21" w:rsidR="0015494B" w:rsidRDefault="0015494B"/>
    <w:p w14:paraId="664D4857" w14:textId="77777777" w:rsidR="0015494B" w:rsidRPr="002B7722" w:rsidRDefault="0015494B"/>
    <w:p w14:paraId="4C9DADF9" w14:textId="1B4AD5BA" w:rsidR="0073511A" w:rsidRDefault="0073511A" w:rsidP="0073511A">
      <w:pPr>
        <w:pStyle w:val="Title"/>
      </w:pPr>
      <w:r>
        <w:lastRenderedPageBreak/>
        <w:t>Program 37</w:t>
      </w:r>
    </w:p>
    <w:p w14:paraId="3E53D2C8" w14:textId="77777777" w:rsidR="0073511A" w:rsidRDefault="0073511A" w:rsidP="0073511A">
      <w:pPr>
        <w:pStyle w:val="Heading1"/>
      </w:pPr>
      <w:r>
        <w:t>Question:</w:t>
      </w:r>
    </w:p>
    <w:p w14:paraId="5D8896A9" w14:textId="77777777" w:rsidR="00E609B6" w:rsidRDefault="00E609B6" w:rsidP="00E609B6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Armstrong number using function.</w:t>
      </w:r>
    </w:p>
    <w:p w14:paraId="582818A6" w14:textId="67638963" w:rsidR="0073511A" w:rsidRDefault="0073511A" w:rsidP="0073511A">
      <w:pPr>
        <w:pStyle w:val="Heading1"/>
      </w:pPr>
      <w:r>
        <w:t>Code:</w:t>
      </w:r>
    </w:p>
    <w:p w14:paraId="4168639C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5CC23ABA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#include &lt;conio.h&gt;</w:t>
      </w:r>
    </w:p>
    <w:p w14:paraId="2253D05B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void checkArmstrong(int n){</w:t>
      </w:r>
    </w:p>
    <w:p w14:paraId="046D044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sum = 0,x = n;</w:t>
      </w:r>
    </w:p>
    <w:p w14:paraId="654A141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for (x = x; x &gt; 0; x /= 10){</w:t>
      </w:r>
    </w:p>
    <w:p w14:paraId="65F1EA0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sum += (x % 10) ^ 3;</w:t>
      </w:r>
    </w:p>
    <w:p w14:paraId="0CAC24C7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430BA10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if (sum = n)</w:t>
      </w:r>
    </w:p>
    <w:p w14:paraId="302DBFB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printf("This is an armstrong number!");</w:t>
      </w:r>
    </w:p>
    <w:p w14:paraId="661FD8F1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 xml:space="preserve">    else </w:t>
      </w:r>
    </w:p>
    <w:p w14:paraId="6ED2881D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    printf("This is not an armstrong number!");</w:t>
      </w:r>
    </w:p>
    <w:p w14:paraId="1DBCB653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6BAB564E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271AEB78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int n;</w:t>
      </w:r>
    </w:p>
    <w:p w14:paraId="4EC81B4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number: ");</w:t>
      </w:r>
    </w:p>
    <w:p w14:paraId="6DCA8372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0D21AFC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checkArmstrong(n);</w:t>
      </w:r>
    </w:p>
    <w:p w14:paraId="6060B5B6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7927FA34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0DB69D19" w14:textId="77777777" w:rsidR="0027359D" w:rsidRPr="0027359D" w:rsidRDefault="0027359D" w:rsidP="002735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7359D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1546876D" w14:textId="639E0E01" w:rsidR="0073511A" w:rsidRDefault="0073511A" w:rsidP="0073511A">
      <w:pPr>
        <w:pStyle w:val="Heading1"/>
      </w:pPr>
      <w:r>
        <w:t>Output:</w:t>
      </w:r>
    </w:p>
    <w:p w14:paraId="7CF01EC1" w14:textId="58E6AC32" w:rsidR="0073511A" w:rsidRDefault="001C6DD9">
      <w:r>
        <w:rPr>
          <w:noProof/>
        </w:rPr>
        <w:drawing>
          <wp:inline distT="0" distB="0" distL="0" distR="0" wp14:anchorId="147CC37E" wp14:editId="45BC0105">
            <wp:extent cx="6687047" cy="869615"/>
            <wp:effectExtent l="0" t="0" r="0" b="6985"/>
            <wp:docPr id="42" name="Picture 4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medium confidence"/>
                    <pic:cNvPicPr/>
                  </pic:nvPicPr>
                  <pic:blipFill rotWithShape="1">
                    <a:blip r:embed="rId45"/>
                    <a:srcRect r="46873" b="87718"/>
                    <a:stretch/>
                  </pic:blipFill>
                  <pic:spPr bwMode="auto">
                    <a:xfrm>
                      <a:off x="0" y="0"/>
                      <a:ext cx="6822239" cy="887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70C8F" w14:textId="77777777" w:rsidR="00704DB4" w:rsidRPr="001C6DD9" w:rsidRDefault="00704DB4"/>
    <w:p w14:paraId="42E257E9" w14:textId="17F652A5" w:rsidR="0073511A" w:rsidRDefault="0073511A" w:rsidP="0073511A">
      <w:pPr>
        <w:pStyle w:val="Title"/>
      </w:pPr>
      <w:r>
        <w:lastRenderedPageBreak/>
        <w:t>Program 38</w:t>
      </w:r>
    </w:p>
    <w:p w14:paraId="15249025" w14:textId="77777777" w:rsidR="0073511A" w:rsidRDefault="0073511A" w:rsidP="0073511A">
      <w:pPr>
        <w:pStyle w:val="Heading1"/>
      </w:pPr>
      <w:r>
        <w:t>Question:</w:t>
      </w:r>
    </w:p>
    <w:p w14:paraId="670DD4F5" w14:textId="77777777" w:rsidR="00E609B6" w:rsidRDefault="00E609B6" w:rsidP="00E609B6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Add two number using call by reference.</w:t>
      </w:r>
    </w:p>
    <w:p w14:paraId="00534EB4" w14:textId="23996013" w:rsidR="0073511A" w:rsidRDefault="0073511A" w:rsidP="0073511A">
      <w:pPr>
        <w:pStyle w:val="Heading1"/>
      </w:pPr>
      <w:r>
        <w:t>Code:</w:t>
      </w:r>
    </w:p>
    <w:p w14:paraId="660E0E26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4441A8E9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#include &lt;conio.h&gt;</w:t>
      </w:r>
    </w:p>
    <w:p w14:paraId="25F9DC12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int add(int *a, int *b){</w:t>
      </w:r>
    </w:p>
    <w:p w14:paraId="7D7C67D1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return *a + *b;</w:t>
      </w:r>
    </w:p>
    <w:p w14:paraId="28A7AF7E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44044446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72BC008D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int a,b;</w:t>
      </w:r>
    </w:p>
    <w:p w14:paraId="316E1A3C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two numbers: ");</w:t>
      </w:r>
    </w:p>
    <w:p w14:paraId="67F130C2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scanf("%d %d",&amp;a,&amp;b);</w:t>
      </w:r>
    </w:p>
    <w:p w14:paraId="2AE86ED3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printf("The addition of %d and %d is %d",a,b,add(&amp;a,&amp;b));</w:t>
      </w:r>
    </w:p>
    <w:p w14:paraId="31F06128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6DCC0076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463AB344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16FF06B1" w14:textId="0A1D1DF4" w:rsidR="0073511A" w:rsidRDefault="0073511A" w:rsidP="0073511A">
      <w:pPr>
        <w:pStyle w:val="Heading1"/>
      </w:pPr>
      <w:r>
        <w:t>Output:</w:t>
      </w:r>
    </w:p>
    <w:p w14:paraId="2A695D35" w14:textId="1D691CA4" w:rsidR="0073511A" w:rsidRDefault="00CC105B" w:rsidP="00A805D4">
      <w:r>
        <w:rPr>
          <w:noProof/>
        </w:rPr>
        <w:drawing>
          <wp:inline distT="0" distB="0" distL="0" distR="0" wp14:anchorId="6B73C5AF" wp14:editId="4956421D">
            <wp:extent cx="6671144" cy="1038072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 rotWithShape="1">
                    <a:blip r:embed="rId46"/>
                    <a:srcRect r="47945" b="85600"/>
                    <a:stretch/>
                  </pic:blipFill>
                  <pic:spPr bwMode="auto">
                    <a:xfrm>
                      <a:off x="0" y="0"/>
                      <a:ext cx="6748150" cy="105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C5A42" w14:textId="77777777" w:rsidR="0073511A" w:rsidRDefault="0073511A">
      <w:pPr>
        <w:rPr>
          <w:rFonts w:asciiTheme="majorHAnsi" w:eastAsiaTheme="majorEastAsia" w:hAnsiTheme="majorHAnsi" w:cstheme="majorBidi"/>
          <w:b/>
          <w:color w:val="454541" w:themeColor="text2" w:themeTint="E6"/>
          <w:sz w:val="44"/>
          <w:szCs w:val="32"/>
        </w:rPr>
      </w:pPr>
      <w:r>
        <w:br w:type="page"/>
      </w:r>
    </w:p>
    <w:p w14:paraId="72BAE37F" w14:textId="6001A7F6" w:rsidR="0073511A" w:rsidRDefault="0073511A" w:rsidP="0073511A">
      <w:pPr>
        <w:pStyle w:val="Title"/>
      </w:pPr>
      <w:r>
        <w:lastRenderedPageBreak/>
        <w:t>Program 39</w:t>
      </w:r>
    </w:p>
    <w:p w14:paraId="5BD9C012" w14:textId="77777777" w:rsidR="0073511A" w:rsidRDefault="0073511A" w:rsidP="0073511A">
      <w:pPr>
        <w:pStyle w:val="Heading1"/>
      </w:pPr>
      <w:r>
        <w:t>Question:</w:t>
      </w:r>
    </w:p>
    <w:p w14:paraId="368E9A2D" w14:textId="77777777" w:rsidR="00E609B6" w:rsidRDefault="00E609B6" w:rsidP="00E609B6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Swap two numbers using call by reference.</w:t>
      </w:r>
    </w:p>
    <w:p w14:paraId="06B66844" w14:textId="647C71B4" w:rsidR="0073511A" w:rsidRDefault="0073511A" w:rsidP="0073511A">
      <w:pPr>
        <w:pStyle w:val="Heading1"/>
      </w:pPr>
      <w:r>
        <w:t>Code:</w:t>
      </w:r>
    </w:p>
    <w:p w14:paraId="70DD3BC0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724A17E1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#include &lt;conio.h&gt;</w:t>
      </w:r>
    </w:p>
    <w:p w14:paraId="1F82F891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void swap(int *p, int *q){</w:t>
      </w:r>
    </w:p>
    <w:p w14:paraId="7E86A6D1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*p = *p + *q - (*q = *p);</w:t>
      </w:r>
    </w:p>
    <w:p w14:paraId="0EBA9F75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288404FA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6BBFAA82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int a,b;</w:t>
      </w:r>
    </w:p>
    <w:p w14:paraId="32FD2634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clrscr();</w:t>
      </w:r>
    </w:p>
    <w:p w14:paraId="34AF5ECD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value of a and b: ");</w:t>
      </w:r>
    </w:p>
    <w:p w14:paraId="46D4A402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scanf("%d %d",&amp;a,&amp;b);</w:t>
      </w:r>
    </w:p>
    <w:p w14:paraId="66A4A9C8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swap(&amp;a,&amp;b);</w:t>
      </w:r>
    </w:p>
    <w:p w14:paraId="56123B51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printf("The values of a and b after swapping:\na = %d\nb = %d",a,b);</w:t>
      </w:r>
    </w:p>
    <w:p w14:paraId="147A6E37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37E2FB03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19C4836D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6CE7E9AF" w14:textId="1E6AFE21" w:rsidR="0073511A" w:rsidRDefault="0073511A" w:rsidP="00A805D4">
      <w:pPr>
        <w:pStyle w:val="Heading1"/>
      </w:pPr>
      <w:r>
        <w:t>Output:</w:t>
      </w:r>
    </w:p>
    <w:p w14:paraId="09A3EAF1" w14:textId="7078E6CE" w:rsidR="00A805D4" w:rsidRPr="00A805D4" w:rsidRDefault="00A805D4" w:rsidP="00A805D4">
      <w:r>
        <w:rPr>
          <w:noProof/>
        </w:rPr>
        <w:drawing>
          <wp:inline distT="0" distB="0" distL="0" distR="0" wp14:anchorId="693B6312" wp14:editId="687ADEC3">
            <wp:extent cx="6675120" cy="1613249"/>
            <wp:effectExtent l="0" t="0" r="0" b="635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47"/>
                    <a:srcRect r="41848" b="75012"/>
                    <a:stretch/>
                  </pic:blipFill>
                  <pic:spPr bwMode="auto">
                    <a:xfrm>
                      <a:off x="0" y="0"/>
                      <a:ext cx="6675120" cy="161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77847" w14:textId="13F8CDFC" w:rsidR="0073511A" w:rsidRDefault="0073511A" w:rsidP="0073511A">
      <w:pPr>
        <w:pStyle w:val="Title"/>
      </w:pPr>
      <w:r>
        <w:lastRenderedPageBreak/>
        <w:t>Program 40</w:t>
      </w:r>
    </w:p>
    <w:p w14:paraId="22FB416E" w14:textId="77777777" w:rsidR="0073511A" w:rsidRDefault="0073511A" w:rsidP="0073511A">
      <w:pPr>
        <w:pStyle w:val="Heading1"/>
      </w:pPr>
      <w:r>
        <w:t>Question:</w:t>
      </w:r>
    </w:p>
    <w:p w14:paraId="59D82CD8" w14:textId="77777777" w:rsidR="00E609B6" w:rsidRDefault="00E609B6" w:rsidP="00E609B6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Write a program for Sum of digits of a number using function.</w:t>
      </w:r>
    </w:p>
    <w:p w14:paraId="298E14BC" w14:textId="188166D2" w:rsidR="0073511A" w:rsidRDefault="0073511A" w:rsidP="0073511A">
      <w:pPr>
        <w:pStyle w:val="Heading1"/>
      </w:pPr>
      <w:r>
        <w:t>Code:</w:t>
      </w:r>
    </w:p>
    <w:p w14:paraId="35EF4C58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38509420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#include &lt;conio.h&gt;</w:t>
      </w:r>
    </w:p>
    <w:p w14:paraId="064F6665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int addDigits(int n){</w:t>
      </w:r>
    </w:p>
    <w:p w14:paraId="2F17F135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int sum = 0;</w:t>
      </w:r>
    </w:p>
    <w:p w14:paraId="448D40CA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for (n = n; n &gt; 0; n /= 10)</w:t>
      </w:r>
    </w:p>
    <w:p w14:paraId="79FB6A9C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    sum += n % 10;</w:t>
      </w:r>
    </w:p>
    <w:p w14:paraId="3D35CBB9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return sum;</w:t>
      </w:r>
    </w:p>
    <w:p w14:paraId="53D54528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37CAFE47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0189AF1B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int n;</w:t>
      </w:r>
    </w:p>
    <w:p w14:paraId="1A0F52F6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number: ");</w:t>
      </w:r>
    </w:p>
    <w:p w14:paraId="58EE6B07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4D8CD1B5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printf("The sum of its digits is: %d",addDigits(n));</w:t>
      </w:r>
    </w:p>
    <w:p w14:paraId="2E55ECF7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31707BE6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434DFAED" w14:textId="77777777" w:rsidR="00704DB4" w:rsidRPr="00704DB4" w:rsidRDefault="00704DB4" w:rsidP="00704D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704DB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5923DF3F" w14:textId="37EDA9CE" w:rsidR="0073511A" w:rsidRDefault="0073511A" w:rsidP="005C412A">
      <w:pPr>
        <w:pStyle w:val="Heading1"/>
      </w:pPr>
      <w:r>
        <w:t>Output:</w:t>
      </w:r>
    </w:p>
    <w:p w14:paraId="47CF4082" w14:textId="3DDD2C43" w:rsidR="0073511A" w:rsidRDefault="005C412A">
      <w:r>
        <w:rPr>
          <w:noProof/>
        </w:rPr>
        <w:drawing>
          <wp:inline distT="0" distB="0" distL="0" distR="0" wp14:anchorId="10E6BBF0" wp14:editId="39C82B1E">
            <wp:extent cx="6684477" cy="988828"/>
            <wp:effectExtent l="0" t="0" r="2540" b="190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 rotWithShape="1">
                    <a:blip r:embed="rId48"/>
                    <a:srcRect r="46161" b="85841"/>
                    <a:stretch/>
                  </pic:blipFill>
                  <pic:spPr bwMode="auto">
                    <a:xfrm>
                      <a:off x="0" y="0"/>
                      <a:ext cx="6739423" cy="99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7ED70" w14:textId="77777777" w:rsidR="0015494B" w:rsidRPr="005C412A" w:rsidRDefault="0015494B"/>
    <w:p w14:paraId="74EA99EF" w14:textId="4AB6483D" w:rsidR="0073511A" w:rsidRDefault="0073511A" w:rsidP="0073511A">
      <w:pPr>
        <w:pStyle w:val="Title"/>
      </w:pPr>
      <w:r>
        <w:lastRenderedPageBreak/>
        <w:t>Program 41</w:t>
      </w:r>
    </w:p>
    <w:p w14:paraId="73C940BA" w14:textId="77777777" w:rsidR="0073511A" w:rsidRDefault="0073511A" w:rsidP="0073511A">
      <w:pPr>
        <w:pStyle w:val="Heading1"/>
      </w:pPr>
      <w:r>
        <w:t>Question:</w:t>
      </w:r>
    </w:p>
    <w:p w14:paraId="3002B975" w14:textId="77777777" w:rsidR="00E609B6" w:rsidRDefault="00E609B6" w:rsidP="00E609B6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</w:pPr>
      <w:r>
        <w:rPr>
          <w:rFonts w:ascii="Times New Roman" w:hAnsi="Times New Roman"/>
          <w:sz w:val="32"/>
        </w:rPr>
        <w:t>Write a C</w:t>
      </w:r>
      <w:r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 </w:t>
      </w:r>
      <w:r>
        <w:rPr>
          <w:rFonts w:ascii="Times New Roman" w:hAnsi="Times New Roman"/>
          <w:sz w:val="32"/>
        </w:rPr>
        <w:t>program</w:t>
      </w:r>
      <w:r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 </w:t>
      </w:r>
      <w:r>
        <w:rPr>
          <w:rFonts w:ascii="Times New Roman" w:hAnsi="Times New Roman"/>
          <w:sz w:val="32"/>
        </w:rPr>
        <w:t>copy</w:t>
      </w:r>
      <w:r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 </w:t>
      </w:r>
      <w:r>
        <w:rPr>
          <w:rFonts w:ascii="Times New Roman" w:hAnsi="Times New Roman"/>
          <w:sz w:val="32"/>
        </w:rPr>
        <w:t>contents</w:t>
      </w:r>
      <w:r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 </w:t>
      </w:r>
      <w:r>
        <w:rPr>
          <w:rFonts w:ascii="Times New Roman" w:hAnsi="Times New Roman"/>
          <w:sz w:val="32"/>
        </w:rPr>
        <w:t>of</w:t>
      </w:r>
      <w:r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 </w:t>
      </w:r>
      <w:r>
        <w:rPr>
          <w:rFonts w:ascii="Times New Roman" w:hAnsi="Times New Roman"/>
          <w:sz w:val="32"/>
        </w:rPr>
        <w:t>one</w:t>
      </w:r>
      <w:r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 </w:t>
      </w:r>
      <w:r>
        <w:rPr>
          <w:rFonts w:ascii="Times New Roman" w:hAnsi="Times New Roman"/>
          <w:sz w:val="32"/>
        </w:rPr>
        <w:t>file</w:t>
      </w:r>
      <w:r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 </w:t>
      </w:r>
      <w:r>
        <w:rPr>
          <w:rFonts w:ascii="Times New Roman" w:hAnsi="Times New Roman"/>
          <w:sz w:val="32"/>
        </w:rPr>
        <w:t>another</w:t>
      </w:r>
      <w:r>
        <w:rPr>
          <w:rFonts w:ascii="Arial" w:eastAsia="Times New Roman" w:hAnsi="Arial" w:cs="Arial"/>
          <w:b/>
          <w:bCs/>
          <w:color w:val="273239"/>
          <w:kern w:val="36"/>
          <w:sz w:val="48"/>
          <w:szCs w:val="48"/>
          <w:lang w:eastAsia="en-IN"/>
        </w:rPr>
        <w:t xml:space="preserve"> </w:t>
      </w:r>
      <w:r>
        <w:rPr>
          <w:rFonts w:ascii="Times New Roman" w:hAnsi="Times New Roman"/>
          <w:sz w:val="32"/>
        </w:rPr>
        <w:t>file</w:t>
      </w:r>
    </w:p>
    <w:p w14:paraId="67205670" w14:textId="1F121252" w:rsidR="0073511A" w:rsidRDefault="0073511A" w:rsidP="0073511A">
      <w:pPr>
        <w:pStyle w:val="Heading1"/>
      </w:pPr>
      <w:r>
        <w:t>Code:</w:t>
      </w:r>
    </w:p>
    <w:p w14:paraId="4C161964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06D8E926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#include &lt;conio.h&gt;</w:t>
      </w:r>
    </w:p>
    <w:p w14:paraId="4A7505C9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066BC597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    FILE *file1, *file2;</w:t>
      </w:r>
    </w:p>
    <w:p w14:paraId="6F87F5F6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    int c;</w:t>
      </w:r>
    </w:p>
    <w:p w14:paraId="4DF3E2D7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    file1 = fopen("file1.txt","r");</w:t>
      </w:r>
    </w:p>
    <w:p w14:paraId="20523157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    file2 = fopen("file2.txt","w");</w:t>
      </w:r>
    </w:p>
    <w:p w14:paraId="0C3BAB47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    while ((c = fgetc(file1)) != EOF){</w:t>
      </w:r>
    </w:p>
    <w:p w14:paraId="68268002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        fputc(c,file2);</w:t>
      </w:r>
    </w:p>
    <w:p w14:paraId="2809B5ED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    }</w:t>
      </w:r>
    </w:p>
    <w:p w14:paraId="17951FD7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    fclose(file1);</w:t>
      </w:r>
    </w:p>
    <w:p w14:paraId="4EF32D4F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    fclose(file2);</w:t>
      </w:r>
    </w:p>
    <w:p w14:paraId="621DFDFF" w14:textId="77777777" w:rsidR="001E50A8" w:rsidRPr="001E50A8" w:rsidRDefault="001E50A8" w:rsidP="001E50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1355A35E" w14:textId="62DBAB02" w:rsidR="001E50A8" w:rsidRPr="00860D29" w:rsidRDefault="001E50A8" w:rsidP="00BE36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1E50A8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1F19D12E" w14:textId="0D962633" w:rsidR="001205C4" w:rsidRDefault="0073511A" w:rsidP="00BE3644">
      <w:pPr>
        <w:pStyle w:val="Heading1"/>
        <w:spacing w:before="120"/>
      </w:pPr>
      <w:r>
        <w:t>Output:</w:t>
      </w:r>
    </w:p>
    <w:p w14:paraId="31D51AB4" w14:textId="4826AB35" w:rsidR="00341482" w:rsidRPr="00341482" w:rsidRDefault="00341482" w:rsidP="00BE3644">
      <w:pPr>
        <w:spacing w:after="120"/>
      </w:pPr>
      <w:r w:rsidRPr="00341482">
        <w:t>Before running the code:</w:t>
      </w:r>
    </w:p>
    <w:p w14:paraId="544425C7" w14:textId="60B421C3" w:rsidR="001E50A8" w:rsidRDefault="001E50A8" w:rsidP="00341482">
      <w:pPr>
        <w:spacing w:after="0"/>
        <w:rPr>
          <w:sz w:val="36"/>
          <w:szCs w:val="36"/>
        </w:rPr>
      </w:pPr>
      <w:r w:rsidRPr="001E50A8">
        <w:rPr>
          <w:noProof/>
        </w:rPr>
        <w:drawing>
          <wp:inline distT="0" distB="0" distL="0" distR="0" wp14:anchorId="713651E0" wp14:editId="7912C8F4">
            <wp:extent cx="4524626" cy="1052623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626" cy="10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300B" w14:textId="615655CE" w:rsidR="00341482" w:rsidRPr="00341482" w:rsidRDefault="00341482" w:rsidP="00BE3644">
      <w:pPr>
        <w:spacing w:before="120" w:after="120"/>
      </w:pPr>
      <w:r w:rsidRPr="00341482">
        <w:t>After running the code:</w:t>
      </w:r>
    </w:p>
    <w:p w14:paraId="43291466" w14:textId="565B3B9A" w:rsidR="005C412A" w:rsidRDefault="001E50A8" w:rsidP="005C412A">
      <w:r w:rsidRPr="001E50A8">
        <w:rPr>
          <w:noProof/>
        </w:rPr>
        <w:drawing>
          <wp:inline distT="0" distB="0" distL="0" distR="0" wp14:anchorId="71593B53" wp14:editId="21872BE7">
            <wp:extent cx="4529470" cy="1089715"/>
            <wp:effectExtent l="0" t="0" r="4445" b="0"/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52656" cy="109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6EEC" w14:textId="18068A41" w:rsidR="00341482" w:rsidRDefault="00341482" w:rsidP="00341482">
      <w:pPr>
        <w:pStyle w:val="Title"/>
        <w:jc w:val="center"/>
      </w:pPr>
      <w:r>
        <w:lastRenderedPageBreak/>
        <w:t>Open Ended Questions</w:t>
      </w:r>
    </w:p>
    <w:p w14:paraId="4DF298C8" w14:textId="442792BB" w:rsidR="00341482" w:rsidRDefault="00341482" w:rsidP="00341482">
      <w:pPr>
        <w:pStyle w:val="Heading1"/>
      </w:pPr>
      <w:r>
        <w:t>Question 1:</w:t>
      </w:r>
    </w:p>
    <w:p w14:paraId="3D34F29E" w14:textId="551A79B9" w:rsidR="00341482" w:rsidRDefault="008C77EB" w:rsidP="00341482">
      <w:r w:rsidRPr="008C77EB">
        <w:t>A library charges a fine for every book returned late. For first 5 days fine is  50 paise, for 6-10 days fine is one rupees and above 10 days fine is 5 rupees.  If you return the books after 30 days your membership will be cancelled. Write  a program to accept the number of days the member is late to return the book and display the fine or appropriate message.</w:t>
      </w:r>
    </w:p>
    <w:p w14:paraId="73BC8C64" w14:textId="7C894F44" w:rsidR="008C77EB" w:rsidRDefault="008C77EB" w:rsidP="008C77EB">
      <w:pPr>
        <w:pStyle w:val="Heading1"/>
      </w:pPr>
      <w:r>
        <w:t>Code:</w:t>
      </w:r>
    </w:p>
    <w:p w14:paraId="0DDC6407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5AF60661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#include &lt;conio.h&gt;</w:t>
      </w:r>
    </w:p>
    <w:p w14:paraId="2B5FAD07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107DADB4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int n;</w:t>
      </w:r>
    </w:p>
    <w:p w14:paraId="407D82CB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float fine;</w:t>
      </w:r>
    </w:p>
    <w:p w14:paraId="2A0F8CA0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printf("Enter the number of days the person is late to return the book: ");</w:t>
      </w:r>
    </w:p>
    <w:p w14:paraId="319298AA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scanf("%d",&amp;n);</w:t>
      </w:r>
    </w:p>
    <w:p w14:paraId="5FF7709F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if (n &lt;= 5)</w:t>
      </w:r>
    </w:p>
    <w:p w14:paraId="32A86CD0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    fine = 0.5 * n;</w:t>
      </w:r>
    </w:p>
    <w:p w14:paraId="0263345E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else if (n &lt;= 10)</w:t>
      </w:r>
    </w:p>
    <w:p w14:paraId="32DCB498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    fine = (0.5 * 5) + (1 * (n - 5));</w:t>
      </w:r>
    </w:p>
    <w:p w14:paraId="5808F8C5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else</w:t>
      </w:r>
    </w:p>
    <w:p w14:paraId="6B3C8E55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    fine = (0.5 * 5) + (1 * (n - 5)) + (5 * (n - 10));</w:t>
      </w:r>
    </w:p>
    <w:p w14:paraId="0D2D3AE2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n &gt; 30? printf("Patron's membership has been cancled and fine = %f",fine) : printf("Fine = %.3f",fine);</w:t>
      </w:r>
    </w:p>
    <w:p w14:paraId="1B38A813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6794AEAD" w14:textId="77777777" w:rsidR="002D0DE3" w:rsidRPr="002D0DE3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3AB2CCFA" w14:textId="637BC368" w:rsidR="002D0DE3" w:rsidRPr="00860D29" w:rsidRDefault="002D0DE3" w:rsidP="002D0D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2D0DE3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5BD8B6CD" w14:textId="6453E2CD" w:rsidR="008C77EB" w:rsidRDefault="008C77EB" w:rsidP="008C77EB">
      <w:pPr>
        <w:pStyle w:val="Heading1"/>
      </w:pPr>
      <w:r>
        <w:t>Output:</w:t>
      </w:r>
    </w:p>
    <w:p w14:paraId="2B86996C" w14:textId="131C2907" w:rsidR="008C77EB" w:rsidRDefault="007661AD">
      <w:r>
        <w:rPr>
          <w:noProof/>
        </w:rPr>
        <w:drawing>
          <wp:inline distT="0" distB="0" distL="0" distR="0" wp14:anchorId="572E91AE" wp14:editId="338A066B">
            <wp:extent cx="6675120" cy="988828"/>
            <wp:effectExtent l="0" t="0" r="0" b="190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 rotWithShape="1">
                    <a:blip r:embed="rId51"/>
                    <a:srcRect b="73665"/>
                    <a:stretch/>
                  </pic:blipFill>
                  <pic:spPr bwMode="auto">
                    <a:xfrm>
                      <a:off x="0" y="0"/>
                      <a:ext cx="6675120" cy="98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C117A" w14:textId="77777777" w:rsidR="008C77EB" w:rsidRDefault="008C77EB" w:rsidP="008C77EB">
      <w:pPr>
        <w:pStyle w:val="Title"/>
        <w:jc w:val="center"/>
      </w:pPr>
      <w:r>
        <w:lastRenderedPageBreak/>
        <w:t>Open Ended Questions</w:t>
      </w:r>
    </w:p>
    <w:p w14:paraId="3987293F" w14:textId="5F5A3B0B" w:rsidR="008C77EB" w:rsidRDefault="008C77EB" w:rsidP="008C77EB">
      <w:pPr>
        <w:pStyle w:val="Heading1"/>
      </w:pPr>
      <w:r>
        <w:t xml:space="preserve">Question </w:t>
      </w:r>
      <w:r w:rsidR="007661AD">
        <w:t>2</w:t>
      </w:r>
      <w:r>
        <w:t>:</w:t>
      </w:r>
    </w:p>
    <w:p w14:paraId="11462B02" w14:textId="311EA9E5" w:rsidR="008C77EB" w:rsidRDefault="008C77EB" w:rsidP="008C77EB">
      <w:r w:rsidRPr="008C77EB">
        <w:t>With the help of an example explain how an array can be passed to a function? Is it possible to send just a single element of the array to a function?</w:t>
      </w:r>
    </w:p>
    <w:p w14:paraId="4BECAC64" w14:textId="5DB58267" w:rsidR="008C77EB" w:rsidRDefault="008C77EB" w:rsidP="008C77EB">
      <w:pPr>
        <w:pStyle w:val="Heading1"/>
      </w:pPr>
      <w:r>
        <w:t>Code:</w:t>
      </w:r>
    </w:p>
    <w:p w14:paraId="1F593C0B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3D6125B2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#include &lt;conio.h&gt;</w:t>
      </w:r>
    </w:p>
    <w:p w14:paraId="52F0043D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int printElement(int x){</w:t>
      </w:r>
    </w:p>
    <w:p w14:paraId="5CDF8B8C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    printf("%d ",x);</w:t>
      </w:r>
    </w:p>
    <w:p w14:paraId="06F96F93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2A3A1B97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12414ABF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int printArray(int arr[10]){</w:t>
      </w:r>
    </w:p>
    <w:p w14:paraId="6DDD4186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    int i;</w:t>
      </w:r>
    </w:p>
    <w:p w14:paraId="5C279E19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    for (i = 0; i &lt; 10; i++)</w:t>
      </w:r>
    </w:p>
    <w:p w14:paraId="76E91EFD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        printElement(arr[i]); //passing a single element of array in a function</w:t>
      </w:r>
    </w:p>
    <w:p w14:paraId="6856BE0D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62C5F986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60026CBC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58124714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    int arr[10] = {3,2,6,64,31,4,7,53,5,34};</w:t>
      </w:r>
    </w:p>
    <w:p w14:paraId="503DC1DA" w14:textId="2C1616E8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    printf("Elements of the array are:</w:t>
      </w:r>
      <w:r w:rsidRPr="005B67D5">
        <w:rPr>
          <w:rFonts w:ascii="Consolas" w:eastAsia="Times New Roman" w:hAnsi="Consolas" w:cs="Times New Roman"/>
          <w:color w:val="000000" w:themeColor="text1"/>
          <w:lang w:eastAsia="en-US"/>
        </w:rPr>
        <w:t>\n</w:t>
      </w: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");</w:t>
      </w:r>
    </w:p>
    <w:p w14:paraId="6C429E23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    printArray(arr); //passing an array in a function</w:t>
      </w:r>
    </w:p>
    <w:p w14:paraId="52B98BAA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332FE8C7" w14:textId="77777777" w:rsidR="00605014" w:rsidRPr="00605014" w:rsidRDefault="00605014" w:rsidP="006050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05014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519E48CD" w14:textId="53347763" w:rsidR="008C77EB" w:rsidRDefault="008C77EB" w:rsidP="008C77EB">
      <w:pPr>
        <w:pStyle w:val="Heading1"/>
      </w:pPr>
      <w:r>
        <w:t>Output:</w:t>
      </w:r>
    </w:p>
    <w:p w14:paraId="1ED4E3EA" w14:textId="4F3DB286" w:rsidR="00B61D75" w:rsidRPr="00B61D75" w:rsidRDefault="005C2AD3" w:rsidP="00B61D75">
      <w:r>
        <w:rPr>
          <w:noProof/>
        </w:rPr>
        <w:drawing>
          <wp:inline distT="0" distB="0" distL="0" distR="0" wp14:anchorId="0CF69620" wp14:editId="5C908BDF">
            <wp:extent cx="6645760" cy="1360967"/>
            <wp:effectExtent l="0" t="0" r="3175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 rotWithShape="1">
                    <a:blip r:embed="rId52"/>
                    <a:srcRect r="40108" b="78195"/>
                    <a:stretch/>
                  </pic:blipFill>
                  <pic:spPr bwMode="auto">
                    <a:xfrm>
                      <a:off x="0" y="0"/>
                      <a:ext cx="6688839" cy="136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05365" w14:textId="3052C19B" w:rsidR="008C77EB" w:rsidRDefault="008C77EB"/>
    <w:p w14:paraId="1BFB87AE" w14:textId="77777777" w:rsidR="008C77EB" w:rsidRDefault="008C77EB" w:rsidP="008C77EB">
      <w:pPr>
        <w:pStyle w:val="Title"/>
        <w:jc w:val="center"/>
      </w:pPr>
      <w:r>
        <w:lastRenderedPageBreak/>
        <w:t>Open Ended Questions</w:t>
      </w:r>
    </w:p>
    <w:p w14:paraId="1B90EF83" w14:textId="17FCEA8B" w:rsidR="008C77EB" w:rsidRDefault="008C77EB" w:rsidP="009320C1">
      <w:pPr>
        <w:pStyle w:val="Heading1"/>
        <w:spacing w:after="0"/>
      </w:pPr>
      <w:r>
        <w:t xml:space="preserve">Question </w:t>
      </w:r>
      <w:r w:rsidR="007661AD">
        <w:t>3</w:t>
      </w:r>
      <w:r>
        <w:t>:</w:t>
      </w:r>
    </w:p>
    <w:p w14:paraId="7ECA0318" w14:textId="16FCB848" w:rsidR="008C77EB" w:rsidRDefault="008C77EB" w:rsidP="006B0620">
      <w:pPr>
        <w:spacing w:after="0"/>
      </w:pPr>
      <w:r w:rsidRPr="008C77EB">
        <w:t>Define a structure data type called TStruct containing 3 members called hour, minute and second. Develop a program that would assign values to the individual members and display the time in the form 16:40:30</w:t>
      </w:r>
    </w:p>
    <w:p w14:paraId="3920C08C" w14:textId="18E6B9AC" w:rsidR="008C77EB" w:rsidRDefault="008C77EB" w:rsidP="009320C1">
      <w:pPr>
        <w:pStyle w:val="Heading1"/>
        <w:spacing w:after="0"/>
      </w:pPr>
      <w:r>
        <w:t>Code:</w:t>
      </w:r>
    </w:p>
    <w:p w14:paraId="754A2E60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#include &lt;stdio.h&gt;</w:t>
      </w:r>
    </w:p>
    <w:p w14:paraId="39E2103D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#include &lt;conio.h&gt;</w:t>
      </w:r>
    </w:p>
    <w:p w14:paraId="3095B546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struct Tstruct{</w:t>
      </w:r>
    </w:p>
    <w:p w14:paraId="5BAADEC3" w14:textId="43FA53EC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int hour;</w:t>
      </w:r>
      <w:r w:rsidRPr="005B67D5">
        <w:rPr>
          <w:rFonts w:ascii="Consolas" w:eastAsia="Times New Roman" w:hAnsi="Consolas" w:cs="Times New Roman"/>
          <w:color w:val="000000" w:themeColor="text1"/>
          <w:lang w:eastAsia="en-US"/>
        </w:rPr>
        <w:t xml:space="preserve"> </w:t>
      </w: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int minute;</w:t>
      </w:r>
      <w:r w:rsidRPr="005B67D5">
        <w:rPr>
          <w:rFonts w:ascii="Consolas" w:eastAsia="Times New Roman" w:hAnsi="Consolas" w:cs="Times New Roman"/>
          <w:color w:val="000000" w:themeColor="text1"/>
          <w:lang w:eastAsia="en-US"/>
        </w:rPr>
        <w:t xml:space="preserve"> </w:t>
      </w: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int second;</w:t>
      </w:r>
    </w:p>
    <w:p w14:paraId="4530BCCD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};</w:t>
      </w:r>
    </w:p>
    <w:p w14:paraId="79C7D5C4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int main(){</w:t>
      </w:r>
    </w:p>
    <w:p w14:paraId="0260C37B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struct Tstruct t;</w:t>
      </w:r>
    </w:p>
    <w:p w14:paraId="75532CF2" w14:textId="66574C2E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t.hour = -1; t.minute = -1; t.second = -1;</w:t>
      </w:r>
    </w:p>
    <w:p w14:paraId="12F03208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do {</w:t>
      </w:r>
    </w:p>
    <w:p w14:paraId="23BC28F6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    printf("Enter a valid value for hour: ");</w:t>
      </w:r>
    </w:p>
    <w:p w14:paraId="047C26DC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scanf("%d",&amp;t.hour);</w:t>
      </w:r>
    </w:p>
    <w:p w14:paraId="29EB6FF5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} while (t.hour &lt; 0 &amp;&amp; t.hour &gt;= 24);</w:t>
      </w:r>
    </w:p>
    <w:p w14:paraId="4832E005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do {</w:t>
      </w:r>
    </w:p>
    <w:p w14:paraId="62C90DBC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    printf("Enter a valid value for minute: ");</w:t>
      </w:r>
    </w:p>
    <w:p w14:paraId="5620D10B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scanf("%d",&amp;t.minute);</w:t>
      </w:r>
    </w:p>
    <w:p w14:paraId="4400747A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} while (t.minute &lt; 0 &amp;&amp; t.minute &gt;= 60);</w:t>
      </w:r>
    </w:p>
    <w:p w14:paraId="60815239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do {</w:t>
      </w:r>
    </w:p>
    <w:p w14:paraId="5C3C2FBE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    printf("Enter a valid value for second: ");</w:t>
      </w:r>
    </w:p>
    <w:p w14:paraId="0C008077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    scanf("%d",&amp;t.second);</w:t>
      </w:r>
    </w:p>
    <w:p w14:paraId="0A4D130D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} while (t.second &lt; 0 &amp;&amp; t.second &gt;= 60);</w:t>
      </w:r>
    </w:p>
    <w:p w14:paraId="49E08794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printf("The time is : %d:%d:%d",t.hour,t.minute,t.second);</w:t>
      </w:r>
    </w:p>
    <w:p w14:paraId="45BE18E6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getch();</w:t>
      </w:r>
    </w:p>
    <w:p w14:paraId="28CE0B1E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    return 0;</w:t>
      </w:r>
    </w:p>
    <w:p w14:paraId="038D5665" w14:textId="77777777" w:rsidR="006B0620" w:rsidRPr="006B0620" w:rsidRDefault="006B0620" w:rsidP="006B06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US"/>
        </w:rPr>
      </w:pPr>
      <w:r w:rsidRPr="006B0620">
        <w:rPr>
          <w:rFonts w:ascii="Consolas" w:eastAsia="Times New Roman" w:hAnsi="Consolas" w:cs="Times New Roman"/>
          <w:color w:val="000000" w:themeColor="text1"/>
          <w:lang w:eastAsia="en-US"/>
        </w:rPr>
        <w:t>}</w:t>
      </w:r>
    </w:p>
    <w:p w14:paraId="388784BD" w14:textId="77777777" w:rsidR="008C77EB" w:rsidRDefault="008C77EB" w:rsidP="006B0620">
      <w:pPr>
        <w:pStyle w:val="Heading1"/>
        <w:spacing w:before="0"/>
      </w:pPr>
      <w:r>
        <w:t>Output:</w:t>
      </w:r>
    </w:p>
    <w:p w14:paraId="74700946" w14:textId="70303656" w:rsidR="008C77EB" w:rsidRPr="008C77EB" w:rsidRDefault="006B0620" w:rsidP="008C77EB">
      <w:r>
        <w:rPr>
          <w:noProof/>
        </w:rPr>
        <w:drawing>
          <wp:inline distT="0" distB="0" distL="0" distR="0" wp14:anchorId="06260EEF" wp14:editId="7411F6A6">
            <wp:extent cx="6666614" cy="874119"/>
            <wp:effectExtent l="0" t="0" r="1270" b="254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 rotWithShape="1">
                    <a:blip r:embed="rId53"/>
                    <a:srcRect r="8839" b="78751"/>
                    <a:stretch/>
                  </pic:blipFill>
                  <pic:spPr bwMode="auto">
                    <a:xfrm>
                      <a:off x="0" y="0"/>
                      <a:ext cx="6731490" cy="88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77EB" w:rsidRPr="008C77EB">
      <w:footerReference w:type="default" r:id="rId54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95879" w14:textId="77777777" w:rsidR="0065400F" w:rsidRDefault="0065400F">
      <w:pPr>
        <w:spacing w:after="0" w:line="240" w:lineRule="auto"/>
      </w:pPr>
      <w:r>
        <w:separator/>
      </w:r>
    </w:p>
  </w:endnote>
  <w:endnote w:type="continuationSeparator" w:id="0">
    <w:p w14:paraId="2040C5A0" w14:textId="77777777" w:rsidR="0065400F" w:rsidRDefault="00654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8433F" w14:textId="77777777" w:rsidR="008019BA" w:rsidRDefault="00617A95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2A0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7C515" w14:textId="77777777" w:rsidR="0065400F" w:rsidRDefault="0065400F">
      <w:pPr>
        <w:spacing w:after="0" w:line="240" w:lineRule="auto"/>
      </w:pPr>
      <w:r>
        <w:separator/>
      </w:r>
    </w:p>
  </w:footnote>
  <w:footnote w:type="continuationSeparator" w:id="0">
    <w:p w14:paraId="49E580C2" w14:textId="77777777" w:rsidR="0065400F" w:rsidRDefault="006540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8208F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F3A9C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5EE8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1A67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802E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BE38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98E61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4AEF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2C994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FABCAA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9D79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D34F7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AA128F"/>
    <w:multiLevelType w:val="multilevel"/>
    <w:tmpl w:val="EE5A841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C29108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2FA5080"/>
    <w:multiLevelType w:val="multilevel"/>
    <w:tmpl w:val="44F26F1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E29583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2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7"/>
  </w:num>
  <w:num w:numId="17">
    <w:abstractNumId w:val="16"/>
  </w:num>
  <w:num w:numId="18">
    <w:abstractNumId w:val="10"/>
  </w:num>
  <w:num w:numId="19">
    <w:abstractNumId w:val="14"/>
  </w:num>
  <w:num w:numId="20">
    <w:abstractNumId w:val="15"/>
  </w:num>
  <w:num w:numId="21">
    <w:abstractNumId w:val="13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activeWritingStyle w:appName="MSWord" w:lang="en-US" w:vendorID="64" w:dllVersion="0" w:nlCheck="1" w:checkStyle="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5C4"/>
    <w:rsid w:val="000001D7"/>
    <w:rsid w:val="0000169C"/>
    <w:rsid w:val="00032DC3"/>
    <w:rsid w:val="00047155"/>
    <w:rsid w:val="000A513E"/>
    <w:rsid w:val="000C3C74"/>
    <w:rsid w:val="000C5245"/>
    <w:rsid w:val="000C53A4"/>
    <w:rsid w:val="000D2148"/>
    <w:rsid w:val="00104BB1"/>
    <w:rsid w:val="001064BB"/>
    <w:rsid w:val="00107143"/>
    <w:rsid w:val="00110C16"/>
    <w:rsid w:val="00112F8B"/>
    <w:rsid w:val="001205C4"/>
    <w:rsid w:val="0012395C"/>
    <w:rsid w:val="0015494B"/>
    <w:rsid w:val="00170B77"/>
    <w:rsid w:val="00190566"/>
    <w:rsid w:val="001C23DE"/>
    <w:rsid w:val="001C2DC6"/>
    <w:rsid w:val="001C6DD9"/>
    <w:rsid w:val="001C7CB6"/>
    <w:rsid w:val="001D2524"/>
    <w:rsid w:val="001E50A8"/>
    <w:rsid w:val="001F1C62"/>
    <w:rsid w:val="001F5C22"/>
    <w:rsid w:val="00257B7B"/>
    <w:rsid w:val="00267233"/>
    <w:rsid w:val="0027359D"/>
    <w:rsid w:val="00296C09"/>
    <w:rsid w:val="002B7722"/>
    <w:rsid w:val="002B7CA2"/>
    <w:rsid w:val="002D0DE3"/>
    <w:rsid w:val="002D46B8"/>
    <w:rsid w:val="002E6C3B"/>
    <w:rsid w:val="003101EF"/>
    <w:rsid w:val="003103CE"/>
    <w:rsid w:val="00341482"/>
    <w:rsid w:val="00347429"/>
    <w:rsid w:val="003853D4"/>
    <w:rsid w:val="003B2C6A"/>
    <w:rsid w:val="003B47BF"/>
    <w:rsid w:val="003D6760"/>
    <w:rsid w:val="003D77D8"/>
    <w:rsid w:val="003E3490"/>
    <w:rsid w:val="003E544D"/>
    <w:rsid w:val="003F6882"/>
    <w:rsid w:val="00404F78"/>
    <w:rsid w:val="004225FD"/>
    <w:rsid w:val="0042723B"/>
    <w:rsid w:val="00435F01"/>
    <w:rsid w:val="0043657E"/>
    <w:rsid w:val="00462339"/>
    <w:rsid w:val="0047254A"/>
    <w:rsid w:val="004776A5"/>
    <w:rsid w:val="00482957"/>
    <w:rsid w:val="004A21CE"/>
    <w:rsid w:val="004D389D"/>
    <w:rsid w:val="004E608F"/>
    <w:rsid w:val="00510A0C"/>
    <w:rsid w:val="00545710"/>
    <w:rsid w:val="0057290A"/>
    <w:rsid w:val="00590AE5"/>
    <w:rsid w:val="005A5B4C"/>
    <w:rsid w:val="005A6F95"/>
    <w:rsid w:val="005B67D5"/>
    <w:rsid w:val="005B6993"/>
    <w:rsid w:val="005C2AD3"/>
    <w:rsid w:val="005C412A"/>
    <w:rsid w:val="005E0CCE"/>
    <w:rsid w:val="005F5FA8"/>
    <w:rsid w:val="005F755A"/>
    <w:rsid w:val="00605014"/>
    <w:rsid w:val="00617A95"/>
    <w:rsid w:val="00630043"/>
    <w:rsid w:val="00652B14"/>
    <w:rsid w:val="0065400F"/>
    <w:rsid w:val="006757AF"/>
    <w:rsid w:val="006A55D5"/>
    <w:rsid w:val="006B0620"/>
    <w:rsid w:val="006B086C"/>
    <w:rsid w:val="006B18BC"/>
    <w:rsid w:val="006B196D"/>
    <w:rsid w:val="006C5FCC"/>
    <w:rsid w:val="006E6C5A"/>
    <w:rsid w:val="007003B1"/>
    <w:rsid w:val="00704DB4"/>
    <w:rsid w:val="00705CBF"/>
    <w:rsid w:val="007139A7"/>
    <w:rsid w:val="0073511A"/>
    <w:rsid w:val="00745EB8"/>
    <w:rsid w:val="007661AD"/>
    <w:rsid w:val="00786158"/>
    <w:rsid w:val="0079250A"/>
    <w:rsid w:val="007B144E"/>
    <w:rsid w:val="007C32FA"/>
    <w:rsid w:val="007D6A21"/>
    <w:rsid w:val="007F5269"/>
    <w:rsid w:val="007F7CB2"/>
    <w:rsid w:val="008019BA"/>
    <w:rsid w:val="0082019B"/>
    <w:rsid w:val="008211F7"/>
    <w:rsid w:val="0083273E"/>
    <w:rsid w:val="008458B1"/>
    <w:rsid w:val="008518C3"/>
    <w:rsid w:val="00860D29"/>
    <w:rsid w:val="00864B64"/>
    <w:rsid w:val="008658A5"/>
    <w:rsid w:val="0087526E"/>
    <w:rsid w:val="00877DFD"/>
    <w:rsid w:val="00882877"/>
    <w:rsid w:val="00893F68"/>
    <w:rsid w:val="008A55E9"/>
    <w:rsid w:val="008C5514"/>
    <w:rsid w:val="008C77EB"/>
    <w:rsid w:val="008D529F"/>
    <w:rsid w:val="008E0A19"/>
    <w:rsid w:val="008F5F33"/>
    <w:rsid w:val="008F7439"/>
    <w:rsid w:val="00907B7F"/>
    <w:rsid w:val="00910906"/>
    <w:rsid w:val="00921348"/>
    <w:rsid w:val="009235CA"/>
    <w:rsid w:val="0092709F"/>
    <w:rsid w:val="009320C1"/>
    <w:rsid w:val="0096284C"/>
    <w:rsid w:val="009729B9"/>
    <w:rsid w:val="00992A06"/>
    <w:rsid w:val="009A58C8"/>
    <w:rsid w:val="009A6EED"/>
    <w:rsid w:val="009B6245"/>
    <w:rsid w:val="009C21F3"/>
    <w:rsid w:val="009D1ECE"/>
    <w:rsid w:val="00A033F2"/>
    <w:rsid w:val="00A13583"/>
    <w:rsid w:val="00A37847"/>
    <w:rsid w:val="00A51CD9"/>
    <w:rsid w:val="00A57C41"/>
    <w:rsid w:val="00A805D4"/>
    <w:rsid w:val="00A815B5"/>
    <w:rsid w:val="00A834A3"/>
    <w:rsid w:val="00A857DC"/>
    <w:rsid w:val="00A909D3"/>
    <w:rsid w:val="00A95C40"/>
    <w:rsid w:val="00AA2295"/>
    <w:rsid w:val="00B45C2B"/>
    <w:rsid w:val="00B46E42"/>
    <w:rsid w:val="00B61D75"/>
    <w:rsid w:val="00B643F0"/>
    <w:rsid w:val="00BC39EA"/>
    <w:rsid w:val="00BE3644"/>
    <w:rsid w:val="00C1064E"/>
    <w:rsid w:val="00C23D9B"/>
    <w:rsid w:val="00C64DE6"/>
    <w:rsid w:val="00C852B4"/>
    <w:rsid w:val="00CA4078"/>
    <w:rsid w:val="00CA5C37"/>
    <w:rsid w:val="00CB1299"/>
    <w:rsid w:val="00CB16D4"/>
    <w:rsid w:val="00CB5BC0"/>
    <w:rsid w:val="00CC105B"/>
    <w:rsid w:val="00CC4DB9"/>
    <w:rsid w:val="00CD21A0"/>
    <w:rsid w:val="00CF7FD0"/>
    <w:rsid w:val="00D045E0"/>
    <w:rsid w:val="00D4614F"/>
    <w:rsid w:val="00D679B8"/>
    <w:rsid w:val="00DC0924"/>
    <w:rsid w:val="00DC0D12"/>
    <w:rsid w:val="00DC6504"/>
    <w:rsid w:val="00DE08A9"/>
    <w:rsid w:val="00DF3A4C"/>
    <w:rsid w:val="00DF4E74"/>
    <w:rsid w:val="00E1408C"/>
    <w:rsid w:val="00E20B38"/>
    <w:rsid w:val="00E3455F"/>
    <w:rsid w:val="00E34E17"/>
    <w:rsid w:val="00E54F8E"/>
    <w:rsid w:val="00E57375"/>
    <w:rsid w:val="00E609B6"/>
    <w:rsid w:val="00E739F7"/>
    <w:rsid w:val="00E80060"/>
    <w:rsid w:val="00E84F99"/>
    <w:rsid w:val="00E934D4"/>
    <w:rsid w:val="00E968A2"/>
    <w:rsid w:val="00EA1E9F"/>
    <w:rsid w:val="00ED54FE"/>
    <w:rsid w:val="00ED6E87"/>
    <w:rsid w:val="00EF17B6"/>
    <w:rsid w:val="00EF453D"/>
    <w:rsid w:val="00EF7454"/>
    <w:rsid w:val="00F124B6"/>
    <w:rsid w:val="00F1727D"/>
    <w:rsid w:val="00F458BF"/>
    <w:rsid w:val="00F7567B"/>
    <w:rsid w:val="00F9752B"/>
    <w:rsid w:val="00FA3EC0"/>
    <w:rsid w:val="00FC323A"/>
    <w:rsid w:val="00FC5022"/>
    <w:rsid w:val="00FD5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E470EE"/>
  <w15:chartTrackingRefBased/>
  <w15:docId w15:val="{47234D92-39AC-496C-BE5E-7D472C141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4A3"/>
  </w:style>
  <w:style w:type="paragraph" w:styleId="Heading1">
    <w:name w:val="heading 1"/>
    <w:basedOn w:val="Normal"/>
    <w:next w:val="Normal"/>
    <w:link w:val="Heading1Char"/>
    <w:uiPriority w:val="9"/>
    <w:qFormat/>
    <w:rsid w:val="0079250A"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1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BF5B0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BF5B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BF5B00" w:themeColor="accent1" w:themeShade="BF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BF5B00" w:themeColor="accent1" w:themeShade="B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BF5B00" w:themeColor="accent1" w:themeShade="BF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7A95"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BF5B0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E934D4"/>
    <w:pPr>
      <w:pBdr>
        <w:bottom w:val="single" w:sz="48" w:space="22" w:color="454541" w:themeColor="text2" w:themeTint="E6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E934D4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9250A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7A95"/>
    <w:rPr>
      <w:rFonts w:asciiTheme="majorHAnsi" w:eastAsiaTheme="majorEastAsia" w:hAnsiTheme="majorHAnsi" w:cstheme="majorBidi"/>
      <w:i/>
      <w:color w:val="BF5B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7A95"/>
    <w:rPr>
      <w:rFonts w:asciiTheme="majorHAnsi" w:eastAsiaTheme="majorEastAsia" w:hAnsiTheme="majorHAnsi" w:cstheme="majorBidi"/>
      <w:b/>
      <w:color w:val="BF5B00" w:themeColor="accent1" w:themeShade="B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7A95"/>
    <w:rPr>
      <w:rFonts w:asciiTheme="majorHAnsi" w:eastAsiaTheme="majorEastAsia" w:hAnsiTheme="majorHAnsi" w:cstheme="majorBidi"/>
      <w:b/>
      <w:i/>
      <w:iCs/>
      <w:color w:val="BF5B00" w:themeColor="accent1" w:themeShade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7A95"/>
    <w:rPr>
      <w:rFonts w:asciiTheme="majorHAnsi" w:eastAsiaTheme="majorEastAsia" w:hAnsiTheme="majorHAnsi" w:cstheme="majorBidi"/>
      <w:color w:val="BF5B00" w:themeColor="accent1" w:themeShade="BF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7A95"/>
    <w:rPr>
      <w:rFonts w:asciiTheme="majorHAnsi" w:eastAsiaTheme="majorEastAsia" w:hAnsiTheme="majorHAnsi" w:cstheme="majorBidi"/>
      <w:i/>
      <w:iCs/>
      <w:color w:val="BF5B00" w:themeColor="accent1" w:themeShade="BF"/>
      <w:sz w:val="22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617A95"/>
    <w:pPr>
      <w:numPr>
        <w:ilvl w:val="1"/>
      </w:numPr>
      <w:spacing w:after="480"/>
      <w:contextualSpacing/>
    </w:pPr>
    <w:rPr>
      <w:rFonts w:eastAsiaTheme="minorEastAsia"/>
      <w:color w:val="BF5B00" w:themeColor="accent1" w:themeShade="BF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617A95"/>
    <w:rPr>
      <w:rFonts w:eastAsiaTheme="minorEastAsia"/>
      <w:color w:val="BF5B00" w:themeColor="accent1" w:themeShade="BF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17A95"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617A95"/>
    <w:rPr>
      <w:color w:val="595959" w:themeColor="text1" w:themeTint="A6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617A95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A95"/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rsid w:val="00617A95"/>
    <w:pPr>
      <w:pBdr>
        <w:top w:val="single" w:sz="2" w:space="10" w:color="BF5B00" w:themeColor="accent1" w:themeShade="BF" w:shadow="1"/>
        <w:left w:val="single" w:sz="2" w:space="10" w:color="BF5B00" w:themeColor="accent1" w:themeShade="BF" w:shadow="1"/>
        <w:bottom w:val="single" w:sz="2" w:space="10" w:color="BF5B00" w:themeColor="accent1" w:themeShade="BF" w:shadow="1"/>
        <w:right w:val="single" w:sz="2" w:space="10" w:color="BF5B00" w:themeColor="accent1" w:themeShade="BF" w:shadow="1"/>
      </w:pBdr>
      <w:ind w:left="1152" w:right="1152"/>
    </w:pPr>
    <w:rPr>
      <w:rFonts w:eastAsiaTheme="minorEastAsia"/>
      <w:i/>
      <w:iCs/>
      <w:color w:val="BF5B00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17A95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17A95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17A95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17A95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17A9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7A95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7A95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7A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7A95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17A95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17A95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7A95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17A95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17A95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7A95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7A95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7A95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17A9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7A95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7A95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17A95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617A95"/>
    <w:rPr>
      <w:color w:val="9B4A06" w:themeColor="accent5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617A9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7A95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17A95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17A95"/>
    <w:rPr>
      <w:rFonts w:ascii="Consolas" w:hAnsi="Consolas"/>
      <w:sz w:val="22"/>
      <w:szCs w:val="21"/>
    </w:rPr>
  </w:style>
  <w:style w:type="paragraph" w:customStyle="1" w:styleId="Programstyle">
    <w:name w:val="Program style"/>
    <w:next w:val="Normal"/>
    <w:link w:val="ProgramstyleChar"/>
    <w:qFormat/>
    <w:rsid w:val="004A21CE"/>
    <w:pPr>
      <w:autoSpaceDE w:val="0"/>
      <w:autoSpaceDN w:val="0"/>
      <w:adjustRightInd w:val="0"/>
      <w:spacing w:after="0" w:line="360" w:lineRule="auto"/>
    </w:pPr>
    <w:rPr>
      <w:rFonts w:cstheme="minorHAnsi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A21CE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character" w:customStyle="1" w:styleId="ProgramstyleChar">
    <w:name w:val="Program style Char"/>
    <w:basedOn w:val="DefaultParagraphFont"/>
    <w:link w:val="Programstyle"/>
    <w:rsid w:val="004A21CE"/>
    <w:rPr>
      <w:rFonts w:cstheme="minorHAnsi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B45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4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8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2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0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9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3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3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3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3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5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8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gup\AppData\Roaming\Microsoft\Templates\Write%20a%20Journal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84499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0ED0E-294D-4B2C-A14E-5AE5AF4E9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3921</TotalTime>
  <Pages>49</Pages>
  <Words>4003</Words>
  <Characters>22820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Gupta</dc:creator>
  <cp:keywords/>
  <dc:description/>
  <cp:lastModifiedBy>SHASHWAT GUPTA</cp:lastModifiedBy>
  <cp:revision>162</cp:revision>
  <cp:lastPrinted>2021-12-21T07:09:00Z</cp:lastPrinted>
  <dcterms:created xsi:type="dcterms:W3CDTF">2021-11-20T08:25:00Z</dcterms:created>
  <dcterms:modified xsi:type="dcterms:W3CDTF">2021-12-21T15:51:00Z</dcterms:modified>
</cp:coreProperties>
</file>